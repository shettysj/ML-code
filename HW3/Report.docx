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251" w:rsidRDefault="00081815" w:rsidP="00B83CC6">
      <w:pPr>
        <w:spacing w:after="0" w:line="240" w:lineRule="auto"/>
        <w:jc w:val="center"/>
        <w:rPr>
          <w:rFonts w:ascii="CMR12" w:hAnsi="CMR12" w:cs="CMR12"/>
          <w:sz w:val="29"/>
          <w:szCs w:val="29"/>
        </w:rPr>
      </w:pPr>
      <w:r>
        <w:rPr>
          <w:rFonts w:ascii="CMR12" w:hAnsi="CMR12" w:cs="CMR12"/>
          <w:sz w:val="29"/>
          <w:szCs w:val="29"/>
        </w:rPr>
        <w:t>Report-3</w:t>
      </w:r>
    </w:p>
    <w:p w:rsidR="00BF5251" w:rsidRDefault="00BF5251" w:rsidP="00B83CC6">
      <w:pPr>
        <w:spacing w:after="0" w:line="240" w:lineRule="auto"/>
        <w:jc w:val="center"/>
        <w:rPr>
          <w:rFonts w:ascii="CMR12" w:hAnsi="CMR12" w:cs="CMR12"/>
          <w:sz w:val="29"/>
          <w:szCs w:val="29"/>
        </w:rPr>
      </w:pPr>
      <w:r>
        <w:rPr>
          <w:rFonts w:ascii="CMR12" w:hAnsi="CMR12" w:cs="CMR12"/>
          <w:sz w:val="29"/>
          <w:szCs w:val="29"/>
        </w:rPr>
        <w:t>Sanjana P Shetty</w:t>
      </w:r>
    </w:p>
    <w:p w:rsidR="00BF5251" w:rsidRDefault="00081815" w:rsidP="00B83CC6">
      <w:pPr>
        <w:spacing w:after="0" w:line="240" w:lineRule="auto"/>
        <w:jc w:val="center"/>
        <w:rPr>
          <w:rFonts w:ascii="CMR12" w:hAnsi="CMR12" w:cs="CMR12"/>
          <w:sz w:val="29"/>
          <w:szCs w:val="29"/>
        </w:rPr>
      </w:pPr>
      <w:r>
        <w:rPr>
          <w:rFonts w:ascii="CMR12" w:hAnsi="CMR12" w:cs="CMR12"/>
          <w:sz w:val="29"/>
          <w:szCs w:val="29"/>
        </w:rPr>
        <w:t>11/16</w:t>
      </w:r>
      <w:r w:rsidR="00BF5251">
        <w:rPr>
          <w:rFonts w:ascii="CMR12" w:hAnsi="CMR12" w:cs="CMR12"/>
          <w:sz w:val="29"/>
          <w:szCs w:val="29"/>
        </w:rPr>
        <w:t>/2017</w:t>
      </w:r>
    </w:p>
    <w:p w:rsidR="00BF5251" w:rsidRDefault="00BF5251" w:rsidP="00BF5251">
      <w:pPr>
        <w:pStyle w:val="Heading1"/>
      </w:pPr>
      <w:r>
        <w:t>Problem 1</w:t>
      </w:r>
    </w:p>
    <w:p w:rsidR="00425D36" w:rsidRDefault="00425D36" w:rsidP="00BF5251">
      <w:r>
        <w:t xml:space="preserve">A program was implemented for image analysis using feed forward neural networks and trained with backpropagation. </w:t>
      </w:r>
      <w:r w:rsidR="009828C1">
        <w:t>A 1-hidden layer neural network with 100 hidden neurons and 10 output neurons, was trained for 700 epochs by taking random subsets of 100 data points from the</w:t>
      </w:r>
      <w:r w:rsidR="00987C44">
        <w:t xml:space="preserve"> 4000 data point</w:t>
      </w:r>
      <w:r w:rsidR="009828C1">
        <w:t xml:space="preserve"> training set in every epoch. The network was then tested over 1000 random points. The hit rate for both the training and testing was recorded and plotted. Classification was done based on max threshold approach. Additionally the confusion matrix for the training subsets and testing data was computed.</w:t>
      </w:r>
    </w:p>
    <w:p w:rsidR="009828C1" w:rsidRDefault="009828C1" w:rsidP="009828C1">
      <w:pPr>
        <w:pStyle w:val="Heading1"/>
      </w:pPr>
      <w:r>
        <w:t>System Description:</w:t>
      </w:r>
    </w:p>
    <w:p w:rsidR="009828C1" w:rsidRDefault="009828C1" w:rsidP="009828C1">
      <w:pPr>
        <w:pStyle w:val="ListParagraph"/>
        <w:numPr>
          <w:ilvl w:val="0"/>
          <w:numId w:val="10"/>
        </w:numPr>
      </w:pPr>
      <w:r>
        <w:t>Number of hidden neurons = 100</w:t>
      </w:r>
    </w:p>
    <w:p w:rsidR="009828C1" w:rsidRDefault="00A7676E" w:rsidP="009828C1">
      <w:pPr>
        <w:pStyle w:val="ListParagraph"/>
        <w:numPr>
          <w:ilvl w:val="0"/>
          <w:numId w:val="10"/>
        </w:numPr>
      </w:pPr>
      <w:r>
        <w:t xml:space="preserve">Learning rate </w:t>
      </w:r>
      <w:r w:rsidR="00EB25E9">
        <w:t>for both outputs and hidden neurons</w:t>
      </w:r>
      <w:r>
        <w:t>= 0.05</w:t>
      </w:r>
    </w:p>
    <w:p w:rsidR="009828C1" w:rsidRDefault="009828C1" w:rsidP="009828C1">
      <w:pPr>
        <w:pStyle w:val="ListParagraph"/>
        <w:numPr>
          <w:ilvl w:val="0"/>
          <w:numId w:val="10"/>
        </w:numPr>
      </w:pPr>
      <w:r>
        <w:t xml:space="preserve">Output thresholds: </w:t>
      </w:r>
    </w:p>
    <w:p w:rsidR="009828C1" w:rsidRDefault="009828C1" w:rsidP="009828C1">
      <w:pPr>
        <w:pStyle w:val="ListParagraph"/>
        <w:numPr>
          <w:ilvl w:val="0"/>
          <w:numId w:val="11"/>
        </w:numPr>
      </w:pPr>
      <w:r>
        <w:t xml:space="preserve">Maximum threshold = </w:t>
      </w:r>
      <w:r w:rsidR="00A7676E">
        <w:t>0.75</w:t>
      </w:r>
    </w:p>
    <w:p w:rsidR="009828C1" w:rsidRDefault="009828C1" w:rsidP="009828C1">
      <w:pPr>
        <w:pStyle w:val="ListParagraph"/>
        <w:numPr>
          <w:ilvl w:val="0"/>
          <w:numId w:val="11"/>
        </w:numPr>
      </w:pPr>
      <w:r>
        <w:t>Minimum threshold = 0</w:t>
      </w:r>
      <w:r w:rsidR="00A7676E">
        <w:t>.25</w:t>
      </w:r>
    </w:p>
    <w:p w:rsidR="001F2855" w:rsidRDefault="001F2855" w:rsidP="001F2855">
      <w:pPr>
        <w:pStyle w:val="ListParagraph"/>
        <w:numPr>
          <w:ilvl w:val="0"/>
          <w:numId w:val="12"/>
        </w:numPr>
      </w:pPr>
      <w:r>
        <w:t>Rule for choosing initial weights: weights are randomly generated with values ranging between -1 and 1</w:t>
      </w:r>
    </w:p>
    <w:p w:rsidR="001F2855" w:rsidRDefault="001F2855" w:rsidP="001F2855">
      <w:pPr>
        <w:pStyle w:val="ListParagraph"/>
        <w:numPr>
          <w:ilvl w:val="0"/>
          <w:numId w:val="12"/>
        </w:numPr>
      </w:pPr>
      <w:r>
        <w:t xml:space="preserve">Criteria to stop training: the training was tried over 10, 100, 500 and 1000 epochs. An optimum value of 700 was selected since it gave an efficient hit rate of </w:t>
      </w:r>
      <w:r w:rsidR="00EB25E9">
        <w:t>upto 100%</w:t>
      </w:r>
    </w:p>
    <w:p w:rsidR="00327F3D" w:rsidRDefault="00EB25E9" w:rsidP="001F2855">
      <w:pPr>
        <w:pStyle w:val="ListParagraph"/>
        <w:numPr>
          <w:ilvl w:val="0"/>
          <w:numId w:val="12"/>
        </w:numPr>
      </w:pPr>
      <w:r>
        <w:t>Alpha of momentum = 0.7</w:t>
      </w:r>
    </w:p>
    <w:p w:rsidR="00E20770" w:rsidRDefault="00FF56E4" w:rsidP="00FF56E4">
      <w:pPr>
        <w:pStyle w:val="Heading1"/>
      </w:pPr>
      <w:r>
        <w:t>Results</w:t>
      </w:r>
    </w:p>
    <w:p w:rsidR="00FF56E4" w:rsidRDefault="001F2855" w:rsidP="00526993">
      <w:pPr>
        <w:pStyle w:val="ListParagraph"/>
        <w:numPr>
          <w:ilvl w:val="0"/>
          <w:numId w:val="5"/>
        </w:numPr>
        <w:spacing w:after="0" w:line="240" w:lineRule="auto"/>
        <w:rPr>
          <w:b/>
          <w:i/>
          <w:sz w:val="26"/>
          <w:szCs w:val="26"/>
        </w:rPr>
      </w:pPr>
      <w:r>
        <w:rPr>
          <w:b/>
          <w:i/>
          <w:sz w:val="26"/>
          <w:szCs w:val="26"/>
        </w:rPr>
        <w:t>Confusion matrix</w:t>
      </w:r>
    </w:p>
    <w:p w:rsidR="001F2855" w:rsidRPr="00526993" w:rsidRDefault="001F2855" w:rsidP="001F2855">
      <w:pPr>
        <w:pStyle w:val="ListParagraph"/>
        <w:spacing w:after="0" w:line="240" w:lineRule="auto"/>
        <w:rPr>
          <w:b/>
          <w:i/>
          <w:sz w:val="26"/>
          <w:szCs w:val="26"/>
        </w:rPr>
      </w:pPr>
    </w:p>
    <w:p w:rsidR="00AB440F" w:rsidRPr="001F2855" w:rsidRDefault="001F2855" w:rsidP="001F2855">
      <w:pPr>
        <w:pStyle w:val="ListParagraph"/>
        <w:numPr>
          <w:ilvl w:val="0"/>
          <w:numId w:val="13"/>
        </w:numPr>
        <w:rPr>
          <w:b/>
          <w:i/>
          <w:sz w:val="26"/>
          <w:szCs w:val="26"/>
        </w:rPr>
      </w:pPr>
      <w:r>
        <w:rPr>
          <w:b/>
          <w:i/>
          <w:sz w:val="26"/>
          <w:szCs w:val="26"/>
        </w:rPr>
        <w:t xml:space="preserve">Training Set                                                                                                  </w:t>
      </w:r>
    </w:p>
    <w:tbl>
      <w:tblPr>
        <w:tblStyle w:val="TableGrid"/>
        <w:tblW w:w="0" w:type="auto"/>
        <w:tblInd w:w="747" w:type="dxa"/>
        <w:tblLook w:val="04A0" w:firstRow="1" w:lastRow="0" w:firstColumn="1" w:lastColumn="0" w:noHBand="0" w:noVBand="1"/>
      </w:tblPr>
      <w:tblGrid>
        <w:gridCol w:w="1089"/>
        <w:gridCol w:w="896"/>
        <w:gridCol w:w="825"/>
        <w:gridCol w:w="833"/>
        <w:gridCol w:w="1037"/>
        <w:gridCol w:w="876"/>
        <w:gridCol w:w="803"/>
        <w:gridCol w:w="670"/>
        <w:gridCol w:w="1089"/>
        <w:gridCol w:w="990"/>
        <w:gridCol w:w="899"/>
      </w:tblGrid>
      <w:tr w:rsidR="00987C44" w:rsidRPr="00987C44" w:rsidTr="00987C44">
        <w:trPr>
          <w:trHeight w:val="232"/>
        </w:trPr>
        <w:tc>
          <w:tcPr>
            <w:tcW w:w="1089" w:type="dxa"/>
          </w:tcPr>
          <w:p w:rsidR="00987C44" w:rsidRPr="00987C44" w:rsidRDefault="00987C44" w:rsidP="00987C44">
            <w:pPr>
              <w:jc w:val="center"/>
            </w:pPr>
          </w:p>
        </w:tc>
        <w:tc>
          <w:tcPr>
            <w:tcW w:w="896" w:type="dxa"/>
            <w:noWrap/>
          </w:tcPr>
          <w:p w:rsidR="00987C44" w:rsidRPr="00987C44" w:rsidRDefault="00987C44" w:rsidP="00987C44">
            <w:pPr>
              <w:jc w:val="center"/>
            </w:pPr>
            <w:r>
              <w:t>zero</w:t>
            </w:r>
          </w:p>
        </w:tc>
        <w:tc>
          <w:tcPr>
            <w:tcW w:w="825" w:type="dxa"/>
            <w:noWrap/>
          </w:tcPr>
          <w:p w:rsidR="00987C44" w:rsidRPr="00987C44" w:rsidRDefault="00987C44" w:rsidP="00987C44">
            <w:pPr>
              <w:jc w:val="center"/>
            </w:pPr>
            <w:r>
              <w:t>one</w:t>
            </w:r>
          </w:p>
        </w:tc>
        <w:tc>
          <w:tcPr>
            <w:tcW w:w="833" w:type="dxa"/>
            <w:noWrap/>
          </w:tcPr>
          <w:p w:rsidR="00987C44" w:rsidRPr="00987C44" w:rsidRDefault="00987C44" w:rsidP="00987C44">
            <w:pPr>
              <w:jc w:val="center"/>
            </w:pPr>
            <w:r>
              <w:t>two</w:t>
            </w:r>
          </w:p>
        </w:tc>
        <w:tc>
          <w:tcPr>
            <w:tcW w:w="1037" w:type="dxa"/>
            <w:noWrap/>
          </w:tcPr>
          <w:p w:rsidR="00987C44" w:rsidRPr="00987C44" w:rsidRDefault="00987C44" w:rsidP="00987C44">
            <w:pPr>
              <w:jc w:val="center"/>
            </w:pPr>
            <w:r>
              <w:t>three</w:t>
            </w:r>
          </w:p>
        </w:tc>
        <w:tc>
          <w:tcPr>
            <w:tcW w:w="876" w:type="dxa"/>
            <w:noWrap/>
          </w:tcPr>
          <w:p w:rsidR="00987C44" w:rsidRPr="00987C44" w:rsidRDefault="00987C44" w:rsidP="00987C44">
            <w:pPr>
              <w:jc w:val="center"/>
            </w:pPr>
            <w:r>
              <w:t>four</w:t>
            </w:r>
          </w:p>
        </w:tc>
        <w:tc>
          <w:tcPr>
            <w:tcW w:w="803" w:type="dxa"/>
            <w:noWrap/>
          </w:tcPr>
          <w:p w:rsidR="00987C44" w:rsidRPr="00987C44" w:rsidRDefault="00987C44" w:rsidP="00987C44">
            <w:pPr>
              <w:jc w:val="center"/>
            </w:pPr>
            <w:r>
              <w:t>five</w:t>
            </w:r>
          </w:p>
        </w:tc>
        <w:tc>
          <w:tcPr>
            <w:tcW w:w="670" w:type="dxa"/>
            <w:noWrap/>
          </w:tcPr>
          <w:p w:rsidR="00987C44" w:rsidRPr="00987C44" w:rsidRDefault="00987C44" w:rsidP="00987C44">
            <w:pPr>
              <w:jc w:val="center"/>
            </w:pPr>
            <w:r>
              <w:t>six</w:t>
            </w:r>
          </w:p>
        </w:tc>
        <w:tc>
          <w:tcPr>
            <w:tcW w:w="1089" w:type="dxa"/>
            <w:noWrap/>
          </w:tcPr>
          <w:p w:rsidR="00987C44" w:rsidRPr="00987C44" w:rsidRDefault="00987C44" w:rsidP="00987C44">
            <w:pPr>
              <w:jc w:val="center"/>
            </w:pPr>
            <w:r>
              <w:t>seven</w:t>
            </w:r>
          </w:p>
        </w:tc>
        <w:tc>
          <w:tcPr>
            <w:tcW w:w="990" w:type="dxa"/>
            <w:noWrap/>
          </w:tcPr>
          <w:p w:rsidR="00987C44" w:rsidRPr="00987C44" w:rsidRDefault="00987C44" w:rsidP="00987C44">
            <w:pPr>
              <w:jc w:val="center"/>
            </w:pPr>
            <w:r>
              <w:t>eight</w:t>
            </w:r>
          </w:p>
        </w:tc>
        <w:tc>
          <w:tcPr>
            <w:tcW w:w="899" w:type="dxa"/>
            <w:noWrap/>
          </w:tcPr>
          <w:p w:rsidR="00987C44" w:rsidRPr="00987C44" w:rsidRDefault="00987C44" w:rsidP="00987C44">
            <w:pPr>
              <w:jc w:val="center"/>
            </w:pPr>
            <w:r>
              <w:t>nine</w:t>
            </w:r>
          </w:p>
        </w:tc>
      </w:tr>
      <w:tr w:rsidR="00987C44" w:rsidRPr="00987C44" w:rsidTr="00987C44">
        <w:trPr>
          <w:trHeight w:val="232"/>
        </w:trPr>
        <w:tc>
          <w:tcPr>
            <w:tcW w:w="1089" w:type="dxa"/>
          </w:tcPr>
          <w:p w:rsidR="00987C44" w:rsidRPr="00987C44" w:rsidRDefault="00987C44" w:rsidP="00987C44">
            <w:pPr>
              <w:jc w:val="center"/>
            </w:pPr>
            <w:r>
              <w:t>zero</w:t>
            </w:r>
          </w:p>
        </w:tc>
        <w:tc>
          <w:tcPr>
            <w:tcW w:w="896" w:type="dxa"/>
            <w:noWrap/>
            <w:hideMark/>
          </w:tcPr>
          <w:p w:rsidR="00987C44" w:rsidRPr="00987C44" w:rsidRDefault="00987C44" w:rsidP="00987C44">
            <w:pPr>
              <w:jc w:val="center"/>
            </w:pPr>
            <w:r w:rsidRPr="00987C44">
              <w:t>12</w:t>
            </w:r>
          </w:p>
        </w:tc>
        <w:tc>
          <w:tcPr>
            <w:tcW w:w="825" w:type="dxa"/>
            <w:noWrap/>
            <w:hideMark/>
          </w:tcPr>
          <w:p w:rsidR="00987C44" w:rsidRPr="00987C44" w:rsidRDefault="00987C44" w:rsidP="00987C44">
            <w:pPr>
              <w:jc w:val="center"/>
            </w:pPr>
            <w:r w:rsidRPr="00987C44">
              <w:t>1</w:t>
            </w:r>
          </w:p>
        </w:tc>
        <w:tc>
          <w:tcPr>
            <w:tcW w:w="833" w:type="dxa"/>
            <w:noWrap/>
            <w:hideMark/>
          </w:tcPr>
          <w:p w:rsidR="00987C44" w:rsidRPr="00987C44" w:rsidRDefault="00987C44" w:rsidP="00987C44">
            <w:pPr>
              <w:jc w:val="center"/>
            </w:pPr>
            <w:r w:rsidRPr="00987C44">
              <w:t>0</w:t>
            </w:r>
          </w:p>
        </w:tc>
        <w:tc>
          <w:tcPr>
            <w:tcW w:w="1037" w:type="dxa"/>
            <w:noWrap/>
            <w:hideMark/>
          </w:tcPr>
          <w:p w:rsidR="00987C44" w:rsidRPr="00987C44" w:rsidRDefault="00987C44" w:rsidP="00987C44">
            <w:pPr>
              <w:jc w:val="center"/>
            </w:pPr>
            <w:r w:rsidRPr="00987C44">
              <w:t>0</w:t>
            </w:r>
          </w:p>
        </w:tc>
        <w:tc>
          <w:tcPr>
            <w:tcW w:w="876" w:type="dxa"/>
            <w:noWrap/>
            <w:hideMark/>
          </w:tcPr>
          <w:p w:rsidR="00987C44" w:rsidRPr="00987C44" w:rsidRDefault="00987C44" w:rsidP="00987C44">
            <w:pPr>
              <w:jc w:val="center"/>
            </w:pPr>
            <w:r w:rsidRPr="00987C44">
              <w:t>0</w:t>
            </w:r>
          </w:p>
        </w:tc>
        <w:tc>
          <w:tcPr>
            <w:tcW w:w="803" w:type="dxa"/>
            <w:noWrap/>
            <w:hideMark/>
          </w:tcPr>
          <w:p w:rsidR="00987C44" w:rsidRPr="00987C44" w:rsidRDefault="00987C44" w:rsidP="00987C44">
            <w:pPr>
              <w:jc w:val="center"/>
            </w:pPr>
            <w:r w:rsidRPr="00987C44">
              <w:t>0</w:t>
            </w:r>
          </w:p>
        </w:tc>
        <w:tc>
          <w:tcPr>
            <w:tcW w:w="670" w:type="dxa"/>
            <w:noWrap/>
            <w:hideMark/>
          </w:tcPr>
          <w:p w:rsidR="00987C44" w:rsidRPr="00987C44" w:rsidRDefault="00987C44" w:rsidP="00987C44">
            <w:pPr>
              <w:jc w:val="center"/>
            </w:pPr>
            <w:r w:rsidRPr="00987C44">
              <w:t>0</w:t>
            </w:r>
          </w:p>
        </w:tc>
        <w:tc>
          <w:tcPr>
            <w:tcW w:w="1089" w:type="dxa"/>
            <w:noWrap/>
            <w:hideMark/>
          </w:tcPr>
          <w:p w:rsidR="00987C44" w:rsidRPr="00987C44" w:rsidRDefault="00987C44" w:rsidP="00987C44">
            <w:pPr>
              <w:jc w:val="center"/>
            </w:pPr>
            <w:r w:rsidRPr="00987C44">
              <w:t>0</w:t>
            </w:r>
          </w:p>
        </w:tc>
        <w:tc>
          <w:tcPr>
            <w:tcW w:w="990" w:type="dxa"/>
            <w:noWrap/>
            <w:hideMark/>
          </w:tcPr>
          <w:p w:rsidR="00987C44" w:rsidRPr="00987C44" w:rsidRDefault="00987C44" w:rsidP="00987C44">
            <w:pPr>
              <w:jc w:val="center"/>
            </w:pPr>
            <w:r w:rsidRPr="00987C44">
              <w:t>0</w:t>
            </w:r>
          </w:p>
        </w:tc>
        <w:tc>
          <w:tcPr>
            <w:tcW w:w="899" w:type="dxa"/>
            <w:noWrap/>
            <w:hideMark/>
          </w:tcPr>
          <w:p w:rsidR="00987C44" w:rsidRPr="00987C44" w:rsidRDefault="00987C44" w:rsidP="00987C44">
            <w:pPr>
              <w:jc w:val="center"/>
            </w:pPr>
            <w:r w:rsidRPr="00987C44">
              <w:t>2</w:t>
            </w:r>
          </w:p>
        </w:tc>
      </w:tr>
      <w:tr w:rsidR="00987C44" w:rsidRPr="00987C44" w:rsidTr="00987C44">
        <w:trPr>
          <w:trHeight w:val="232"/>
        </w:trPr>
        <w:tc>
          <w:tcPr>
            <w:tcW w:w="1089" w:type="dxa"/>
          </w:tcPr>
          <w:p w:rsidR="00987C44" w:rsidRPr="00987C44" w:rsidRDefault="00987C44" w:rsidP="00987C44">
            <w:pPr>
              <w:jc w:val="center"/>
            </w:pPr>
            <w:r>
              <w:t>one</w:t>
            </w:r>
          </w:p>
        </w:tc>
        <w:tc>
          <w:tcPr>
            <w:tcW w:w="896" w:type="dxa"/>
            <w:noWrap/>
            <w:hideMark/>
          </w:tcPr>
          <w:p w:rsidR="00987C44" w:rsidRPr="00987C44" w:rsidRDefault="00987C44" w:rsidP="00987C44">
            <w:pPr>
              <w:jc w:val="center"/>
            </w:pPr>
            <w:r w:rsidRPr="00987C44">
              <w:t>0</w:t>
            </w:r>
          </w:p>
        </w:tc>
        <w:tc>
          <w:tcPr>
            <w:tcW w:w="825" w:type="dxa"/>
            <w:noWrap/>
            <w:hideMark/>
          </w:tcPr>
          <w:p w:rsidR="00987C44" w:rsidRPr="00987C44" w:rsidRDefault="00987C44" w:rsidP="00987C44">
            <w:pPr>
              <w:jc w:val="center"/>
            </w:pPr>
            <w:r w:rsidRPr="00987C44">
              <w:t>7</w:t>
            </w:r>
          </w:p>
        </w:tc>
        <w:tc>
          <w:tcPr>
            <w:tcW w:w="833" w:type="dxa"/>
            <w:noWrap/>
            <w:hideMark/>
          </w:tcPr>
          <w:p w:rsidR="00987C44" w:rsidRPr="00987C44" w:rsidRDefault="00987C44" w:rsidP="00987C44">
            <w:pPr>
              <w:jc w:val="center"/>
            </w:pPr>
            <w:r w:rsidRPr="00987C44">
              <w:t>0</w:t>
            </w:r>
          </w:p>
        </w:tc>
        <w:tc>
          <w:tcPr>
            <w:tcW w:w="1037" w:type="dxa"/>
            <w:noWrap/>
            <w:hideMark/>
          </w:tcPr>
          <w:p w:rsidR="00987C44" w:rsidRPr="00987C44" w:rsidRDefault="00987C44" w:rsidP="00987C44">
            <w:pPr>
              <w:jc w:val="center"/>
            </w:pPr>
            <w:r w:rsidRPr="00987C44">
              <w:t>0</w:t>
            </w:r>
          </w:p>
        </w:tc>
        <w:tc>
          <w:tcPr>
            <w:tcW w:w="876" w:type="dxa"/>
            <w:noWrap/>
            <w:hideMark/>
          </w:tcPr>
          <w:p w:rsidR="00987C44" w:rsidRPr="00987C44" w:rsidRDefault="00987C44" w:rsidP="00987C44">
            <w:pPr>
              <w:jc w:val="center"/>
            </w:pPr>
            <w:r w:rsidRPr="00987C44">
              <w:t>0</w:t>
            </w:r>
          </w:p>
        </w:tc>
        <w:tc>
          <w:tcPr>
            <w:tcW w:w="803" w:type="dxa"/>
            <w:noWrap/>
            <w:hideMark/>
          </w:tcPr>
          <w:p w:rsidR="00987C44" w:rsidRPr="00987C44" w:rsidRDefault="00987C44" w:rsidP="00987C44">
            <w:pPr>
              <w:jc w:val="center"/>
            </w:pPr>
            <w:r w:rsidRPr="00987C44">
              <w:t>0</w:t>
            </w:r>
          </w:p>
        </w:tc>
        <w:tc>
          <w:tcPr>
            <w:tcW w:w="670" w:type="dxa"/>
            <w:noWrap/>
            <w:hideMark/>
          </w:tcPr>
          <w:p w:rsidR="00987C44" w:rsidRPr="00987C44" w:rsidRDefault="00987C44" w:rsidP="00987C44">
            <w:pPr>
              <w:jc w:val="center"/>
            </w:pPr>
            <w:r w:rsidRPr="00987C44">
              <w:t>0</w:t>
            </w:r>
          </w:p>
        </w:tc>
        <w:tc>
          <w:tcPr>
            <w:tcW w:w="1089" w:type="dxa"/>
            <w:noWrap/>
            <w:hideMark/>
          </w:tcPr>
          <w:p w:rsidR="00987C44" w:rsidRPr="00987C44" w:rsidRDefault="00987C44" w:rsidP="00987C44">
            <w:pPr>
              <w:jc w:val="center"/>
            </w:pPr>
            <w:r w:rsidRPr="00987C44">
              <w:t>0</w:t>
            </w:r>
          </w:p>
        </w:tc>
        <w:tc>
          <w:tcPr>
            <w:tcW w:w="990" w:type="dxa"/>
            <w:noWrap/>
            <w:hideMark/>
          </w:tcPr>
          <w:p w:rsidR="00987C44" w:rsidRPr="00987C44" w:rsidRDefault="00987C44" w:rsidP="00987C44">
            <w:pPr>
              <w:jc w:val="center"/>
            </w:pPr>
            <w:r w:rsidRPr="00987C44">
              <w:t>0</w:t>
            </w:r>
          </w:p>
        </w:tc>
        <w:tc>
          <w:tcPr>
            <w:tcW w:w="899" w:type="dxa"/>
            <w:noWrap/>
            <w:hideMark/>
          </w:tcPr>
          <w:p w:rsidR="00987C44" w:rsidRPr="00987C44" w:rsidRDefault="00987C44" w:rsidP="00987C44">
            <w:pPr>
              <w:jc w:val="center"/>
            </w:pPr>
            <w:r w:rsidRPr="00987C44">
              <w:t>0</w:t>
            </w:r>
          </w:p>
        </w:tc>
      </w:tr>
      <w:tr w:rsidR="00987C44" w:rsidRPr="00987C44" w:rsidTr="00987C44">
        <w:trPr>
          <w:trHeight w:val="232"/>
        </w:trPr>
        <w:tc>
          <w:tcPr>
            <w:tcW w:w="1089" w:type="dxa"/>
          </w:tcPr>
          <w:p w:rsidR="00987C44" w:rsidRPr="00987C44" w:rsidRDefault="00987C44" w:rsidP="00987C44">
            <w:pPr>
              <w:jc w:val="center"/>
            </w:pPr>
            <w:r>
              <w:t>two</w:t>
            </w:r>
          </w:p>
        </w:tc>
        <w:tc>
          <w:tcPr>
            <w:tcW w:w="896" w:type="dxa"/>
            <w:noWrap/>
            <w:hideMark/>
          </w:tcPr>
          <w:p w:rsidR="00987C44" w:rsidRPr="00987C44" w:rsidRDefault="00987C44" w:rsidP="00987C44">
            <w:pPr>
              <w:jc w:val="center"/>
            </w:pPr>
            <w:r w:rsidRPr="00987C44">
              <w:t>0</w:t>
            </w:r>
          </w:p>
        </w:tc>
        <w:tc>
          <w:tcPr>
            <w:tcW w:w="825" w:type="dxa"/>
            <w:noWrap/>
            <w:hideMark/>
          </w:tcPr>
          <w:p w:rsidR="00987C44" w:rsidRPr="00987C44" w:rsidRDefault="00987C44" w:rsidP="00987C44">
            <w:pPr>
              <w:jc w:val="center"/>
            </w:pPr>
            <w:r w:rsidRPr="00987C44">
              <w:t>0</w:t>
            </w:r>
          </w:p>
        </w:tc>
        <w:tc>
          <w:tcPr>
            <w:tcW w:w="833" w:type="dxa"/>
            <w:noWrap/>
            <w:hideMark/>
          </w:tcPr>
          <w:p w:rsidR="00987C44" w:rsidRPr="00987C44" w:rsidRDefault="00987C44" w:rsidP="00987C44">
            <w:pPr>
              <w:jc w:val="center"/>
            </w:pPr>
            <w:r w:rsidRPr="00987C44">
              <w:t>8</w:t>
            </w:r>
          </w:p>
        </w:tc>
        <w:tc>
          <w:tcPr>
            <w:tcW w:w="1037" w:type="dxa"/>
            <w:noWrap/>
            <w:hideMark/>
          </w:tcPr>
          <w:p w:rsidR="00987C44" w:rsidRPr="00987C44" w:rsidRDefault="00987C44" w:rsidP="00987C44">
            <w:pPr>
              <w:jc w:val="center"/>
            </w:pPr>
            <w:r w:rsidRPr="00987C44">
              <w:t>0</w:t>
            </w:r>
          </w:p>
        </w:tc>
        <w:tc>
          <w:tcPr>
            <w:tcW w:w="876" w:type="dxa"/>
            <w:noWrap/>
            <w:hideMark/>
          </w:tcPr>
          <w:p w:rsidR="00987C44" w:rsidRPr="00987C44" w:rsidRDefault="00987C44" w:rsidP="00987C44">
            <w:pPr>
              <w:jc w:val="center"/>
            </w:pPr>
            <w:r w:rsidRPr="00987C44">
              <w:t>0</w:t>
            </w:r>
          </w:p>
        </w:tc>
        <w:tc>
          <w:tcPr>
            <w:tcW w:w="803" w:type="dxa"/>
            <w:noWrap/>
            <w:hideMark/>
          </w:tcPr>
          <w:p w:rsidR="00987C44" w:rsidRPr="00987C44" w:rsidRDefault="00987C44" w:rsidP="00987C44">
            <w:pPr>
              <w:jc w:val="center"/>
            </w:pPr>
            <w:r w:rsidRPr="00987C44">
              <w:t>0</w:t>
            </w:r>
          </w:p>
        </w:tc>
        <w:tc>
          <w:tcPr>
            <w:tcW w:w="670" w:type="dxa"/>
            <w:noWrap/>
            <w:hideMark/>
          </w:tcPr>
          <w:p w:rsidR="00987C44" w:rsidRPr="00987C44" w:rsidRDefault="00987C44" w:rsidP="00987C44">
            <w:pPr>
              <w:jc w:val="center"/>
            </w:pPr>
            <w:r w:rsidRPr="00987C44">
              <w:t>0</w:t>
            </w:r>
          </w:p>
        </w:tc>
        <w:tc>
          <w:tcPr>
            <w:tcW w:w="1089" w:type="dxa"/>
            <w:noWrap/>
            <w:hideMark/>
          </w:tcPr>
          <w:p w:rsidR="00987C44" w:rsidRPr="00987C44" w:rsidRDefault="00987C44" w:rsidP="00987C44">
            <w:pPr>
              <w:jc w:val="center"/>
            </w:pPr>
            <w:r w:rsidRPr="00987C44">
              <w:t>0</w:t>
            </w:r>
          </w:p>
        </w:tc>
        <w:tc>
          <w:tcPr>
            <w:tcW w:w="990" w:type="dxa"/>
            <w:noWrap/>
            <w:hideMark/>
          </w:tcPr>
          <w:p w:rsidR="00987C44" w:rsidRPr="00987C44" w:rsidRDefault="00987C44" w:rsidP="00987C44">
            <w:pPr>
              <w:jc w:val="center"/>
            </w:pPr>
            <w:r w:rsidRPr="00987C44">
              <w:t>0</w:t>
            </w:r>
          </w:p>
        </w:tc>
        <w:tc>
          <w:tcPr>
            <w:tcW w:w="899" w:type="dxa"/>
            <w:noWrap/>
            <w:hideMark/>
          </w:tcPr>
          <w:p w:rsidR="00987C44" w:rsidRPr="00987C44" w:rsidRDefault="00987C44" w:rsidP="00987C44">
            <w:pPr>
              <w:jc w:val="center"/>
            </w:pPr>
            <w:r w:rsidRPr="00987C44">
              <w:t>0</w:t>
            </w:r>
          </w:p>
        </w:tc>
      </w:tr>
      <w:tr w:rsidR="00987C44" w:rsidRPr="00987C44" w:rsidTr="00987C44">
        <w:trPr>
          <w:trHeight w:val="232"/>
        </w:trPr>
        <w:tc>
          <w:tcPr>
            <w:tcW w:w="1089" w:type="dxa"/>
          </w:tcPr>
          <w:p w:rsidR="00987C44" w:rsidRPr="00987C44" w:rsidRDefault="00987C44" w:rsidP="00987C44">
            <w:pPr>
              <w:jc w:val="center"/>
            </w:pPr>
            <w:r>
              <w:t>three</w:t>
            </w:r>
          </w:p>
        </w:tc>
        <w:tc>
          <w:tcPr>
            <w:tcW w:w="896" w:type="dxa"/>
            <w:noWrap/>
            <w:hideMark/>
          </w:tcPr>
          <w:p w:rsidR="00987C44" w:rsidRPr="00987C44" w:rsidRDefault="00987C44" w:rsidP="00987C44">
            <w:pPr>
              <w:jc w:val="center"/>
            </w:pPr>
            <w:r w:rsidRPr="00987C44">
              <w:t>0</w:t>
            </w:r>
          </w:p>
        </w:tc>
        <w:tc>
          <w:tcPr>
            <w:tcW w:w="825" w:type="dxa"/>
            <w:noWrap/>
            <w:hideMark/>
          </w:tcPr>
          <w:p w:rsidR="00987C44" w:rsidRPr="00987C44" w:rsidRDefault="00987C44" w:rsidP="00987C44">
            <w:pPr>
              <w:jc w:val="center"/>
            </w:pPr>
            <w:r w:rsidRPr="00987C44">
              <w:t>0</w:t>
            </w:r>
          </w:p>
        </w:tc>
        <w:tc>
          <w:tcPr>
            <w:tcW w:w="833" w:type="dxa"/>
            <w:noWrap/>
            <w:hideMark/>
          </w:tcPr>
          <w:p w:rsidR="00987C44" w:rsidRPr="00987C44" w:rsidRDefault="00987C44" w:rsidP="00987C44">
            <w:pPr>
              <w:jc w:val="center"/>
            </w:pPr>
            <w:r w:rsidRPr="00987C44">
              <w:t>0</w:t>
            </w:r>
          </w:p>
        </w:tc>
        <w:tc>
          <w:tcPr>
            <w:tcW w:w="1037" w:type="dxa"/>
            <w:noWrap/>
            <w:hideMark/>
          </w:tcPr>
          <w:p w:rsidR="00987C44" w:rsidRPr="00987C44" w:rsidRDefault="00987C44" w:rsidP="00987C44">
            <w:pPr>
              <w:jc w:val="center"/>
            </w:pPr>
            <w:r w:rsidRPr="00987C44">
              <w:t>10</w:t>
            </w:r>
          </w:p>
        </w:tc>
        <w:tc>
          <w:tcPr>
            <w:tcW w:w="876" w:type="dxa"/>
            <w:noWrap/>
            <w:hideMark/>
          </w:tcPr>
          <w:p w:rsidR="00987C44" w:rsidRPr="00987C44" w:rsidRDefault="00987C44" w:rsidP="00987C44">
            <w:pPr>
              <w:jc w:val="center"/>
            </w:pPr>
            <w:r w:rsidRPr="00987C44">
              <w:t>0</w:t>
            </w:r>
          </w:p>
        </w:tc>
        <w:tc>
          <w:tcPr>
            <w:tcW w:w="803" w:type="dxa"/>
            <w:noWrap/>
            <w:hideMark/>
          </w:tcPr>
          <w:p w:rsidR="00987C44" w:rsidRPr="00987C44" w:rsidRDefault="00987C44" w:rsidP="00987C44">
            <w:pPr>
              <w:jc w:val="center"/>
            </w:pPr>
            <w:r w:rsidRPr="00987C44">
              <w:t>0</w:t>
            </w:r>
          </w:p>
        </w:tc>
        <w:tc>
          <w:tcPr>
            <w:tcW w:w="670" w:type="dxa"/>
            <w:noWrap/>
            <w:hideMark/>
          </w:tcPr>
          <w:p w:rsidR="00987C44" w:rsidRPr="00987C44" w:rsidRDefault="00987C44" w:rsidP="00987C44">
            <w:pPr>
              <w:jc w:val="center"/>
            </w:pPr>
            <w:r w:rsidRPr="00987C44">
              <w:t>0</w:t>
            </w:r>
          </w:p>
        </w:tc>
        <w:tc>
          <w:tcPr>
            <w:tcW w:w="1089" w:type="dxa"/>
            <w:noWrap/>
            <w:hideMark/>
          </w:tcPr>
          <w:p w:rsidR="00987C44" w:rsidRPr="00987C44" w:rsidRDefault="00987C44" w:rsidP="00987C44">
            <w:pPr>
              <w:jc w:val="center"/>
            </w:pPr>
            <w:r w:rsidRPr="00987C44">
              <w:t>0</w:t>
            </w:r>
          </w:p>
        </w:tc>
        <w:tc>
          <w:tcPr>
            <w:tcW w:w="990" w:type="dxa"/>
            <w:noWrap/>
            <w:hideMark/>
          </w:tcPr>
          <w:p w:rsidR="00987C44" w:rsidRPr="00987C44" w:rsidRDefault="00987C44" w:rsidP="00987C44">
            <w:pPr>
              <w:jc w:val="center"/>
            </w:pPr>
            <w:r w:rsidRPr="00987C44">
              <w:t>0</w:t>
            </w:r>
          </w:p>
        </w:tc>
        <w:tc>
          <w:tcPr>
            <w:tcW w:w="899" w:type="dxa"/>
            <w:noWrap/>
            <w:hideMark/>
          </w:tcPr>
          <w:p w:rsidR="00987C44" w:rsidRPr="00987C44" w:rsidRDefault="00987C44" w:rsidP="00987C44">
            <w:pPr>
              <w:jc w:val="center"/>
            </w:pPr>
            <w:r w:rsidRPr="00987C44">
              <w:t>0</w:t>
            </w:r>
          </w:p>
        </w:tc>
      </w:tr>
      <w:tr w:rsidR="00987C44" w:rsidRPr="00987C44" w:rsidTr="00987C44">
        <w:trPr>
          <w:trHeight w:val="232"/>
        </w:trPr>
        <w:tc>
          <w:tcPr>
            <w:tcW w:w="1089" w:type="dxa"/>
          </w:tcPr>
          <w:p w:rsidR="00987C44" w:rsidRPr="00987C44" w:rsidRDefault="00987C44" w:rsidP="00987C44">
            <w:pPr>
              <w:jc w:val="center"/>
            </w:pPr>
            <w:r>
              <w:t>four</w:t>
            </w:r>
          </w:p>
        </w:tc>
        <w:tc>
          <w:tcPr>
            <w:tcW w:w="896" w:type="dxa"/>
            <w:noWrap/>
            <w:hideMark/>
          </w:tcPr>
          <w:p w:rsidR="00987C44" w:rsidRPr="00987C44" w:rsidRDefault="00987C44" w:rsidP="00987C44">
            <w:pPr>
              <w:jc w:val="center"/>
            </w:pPr>
            <w:r w:rsidRPr="00987C44">
              <w:t>0</w:t>
            </w:r>
          </w:p>
        </w:tc>
        <w:tc>
          <w:tcPr>
            <w:tcW w:w="825" w:type="dxa"/>
            <w:noWrap/>
            <w:hideMark/>
          </w:tcPr>
          <w:p w:rsidR="00987C44" w:rsidRPr="00987C44" w:rsidRDefault="00987C44" w:rsidP="00987C44">
            <w:pPr>
              <w:jc w:val="center"/>
            </w:pPr>
            <w:r w:rsidRPr="00987C44">
              <w:t>0</w:t>
            </w:r>
          </w:p>
        </w:tc>
        <w:tc>
          <w:tcPr>
            <w:tcW w:w="833" w:type="dxa"/>
            <w:noWrap/>
            <w:hideMark/>
          </w:tcPr>
          <w:p w:rsidR="00987C44" w:rsidRPr="00987C44" w:rsidRDefault="00987C44" w:rsidP="00987C44">
            <w:pPr>
              <w:jc w:val="center"/>
            </w:pPr>
            <w:r w:rsidRPr="00987C44">
              <w:t>0</w:t>
            </w:r>
          </w:p>
        </w:tc>
        <w:tc>
          <w:tcPr>
            <w:tcW w:w="1037" w:type="dxa"/>
            <w:noWrap/>
            <w:hideMark/>
          </w:tcPr>
          <w:p w:rsidR="00987C44" w:rsidRPr="00987C44" w:rsidRDefault="00987C44" w:rsidP="00987C44">
            <w:pPr>
              <w:jc w:val="center"/>
            </w:pPr>
            <w:r w:rsidRPr="00987C44">
              <w:t>0</w:t>
            </w:r>
          </w:p>
        </w:tc>
        <w:tc>
          <w:tcPr>
            <w:tcW w:w="876" w:type="dxa"/>
            <w:noWrap/>
            <w:hideMark/>
          </w:tcPr>
          <w:p w:rsidR="00987C44" w:rsidRPr="00987C44" w:rsidRDefault="00987C44" w:rsidP="00987C44">
            <w:pPr>
              <w:jc w:val="center"/>
            </w:pPr>
            <w:r w:rsidRPr="00987C44">
              <w:t>12</w:t>
            </w:r>
          </w:p>
        </w:tc>
        <w:tc>
          <w:tcPr>
            <w:tcW w:w="803" w:type="dxa"/>
            <w:noWrap/>
            <w:hideMark/>
          </w:tcPr>
          <w:p w:rsidR="00987C44" w:rsidRPr="00987C44" w:rsidRDefault="00987C44" w:rsidP="00987C44">
            <w:pPr>
              <w:jc w:val="center"/>
            </w:pPr>
            <w:r w:rsidRPr="00987C44">
              <w:t>0</w:t>
            </w:r>
          </w:p>
        </w:tc>
        <w:tc>
          <w:tcPr>
            <w:tcW w:w="670" w:type="dxa"/>
            <w:noWrap/>
            <w:hideMark/>
          </w:tcPr>
          <w:p w:rsidR="00987C44" w:rsidRPr="00987C44" w:rsidRDefault="00987C44" w:rsidP="00987C44">
            <w:pPr>
              <w:jc w:val="center"/>
            </w:pPr>
            <w:r w:rsidRPr="00987C44">
              <w:t>0</w:t>
            </w:r>
          </w:p>
        </w:tc>
        <w:tc>
          <w:tcPr>
            <w:tcW w:w="1089" w:type="dxa"/>
            <w:noWrap/>
            <w:hideMark/>
          </w:tcPr>
          <w:p w:rsidR="00987C44" w:rsidRPr="00987C44" w:rsidRDefault="00987C44" w:rsidP="00987C44">
            <w:pPr>
              <w:jc w:val="center"/>
            </w:pPr>
            <w:r w:rsidRPr="00987C44">
              <w:t>0</w:t>
            </w:r>
          </w:p>
        </w:tc>
        <w:tc>
          <w:tcPr>
            <w:tcW w:w="990" w:type="dxa"/>
            <w:noWrap/>
            <w:hideMark/>
          </w:tcPr>
          <w:p w:rsidR="00987C44" w:rsidRPr="00987C44" w:rsidRDefault="00987C44" w:rsidP="00987C44">
            <w:pPr>
              <w:jc w:val="center"/>
            </w:pPr>
            <w:r w:rsidRPr="00987C44">
              <w:t>0</w:t>
            </w:r>
          </w:p>
        </w:tc>
        <w:tc>
          <w:tcPr>
            <w:tcW w:w="899" w:type="dxa"/>
            <w:noWrap/>
            <w:hideMark/>
          </w:tcPr>
          <w:p w:rsidR="00987C44" w:rsidRPr="00987C44" w:rsidRDefault="00987C44" w:rsidP="00987C44">
            <w:pPr>
              <w:jc w:val="center"/>
            </w:pPr>
            <w:r w:rsidRPr="00987C44">
              <w:t>0</w:t>
            </w:r>
          </w:p>
        </w:tc>
      </w:tr>
      <w:tr w:rsidR="00987C44" w:rsidRPr="00987C44" w:rsidTr="00987C44">
        <w:trPr>
          <w:trHeight w:val="232"/>
        </w:trPr>
        <w:tc>
          <w:tcPr>
            <w:tcW w:w="1089" w:type="dxa"/>
          </w:tcPr>
          <w:p w:rsidR="00987C44" w:rsidRPr="00987C44" w:rsidRDefault="00987C44" w:rsidP="00987C44">
            <w:pPr>
              <w:jc w:val="center"/>
            </w:pPr>
            <w:r>
              <w:t>five</w:t>
            </w:r>
          </w:p>
        </w:tc>
        <w:tc>
          <w:tcPr>
            <w:tcW w:w="896" w:type="dxa"/>
            <w:noWrap/>
            <w:hideMark/>
          </w:tcPr>
          <w:p w:rsidR="00987C44" w:rsidRPr="00987C44" w:rsidRDefault="00987C44" w:rsidP="00987C44">
            <w:pPr>
              <w:jc w:val="center"/>
            </w:pPr>
            <w:r w:rsidRPr="00987C44">
              <w:t>0</w:t>
            </w:r>
          </w:p>
        </w:tc>
        <w:tc>
          <w:tcPr>
            <w:tcW w:w="825" w:type="dxa"/>
            <w:noWrap/>
            <w:hideMark/>
          </w:tcPr>
          <w:p w:rsidR="00987C44" w:rsidRPr="00987C44" w:rsidRDefault="00987C44" w:rsidP="00987C44">
            <w:pPr>
              <w:jc w:val="center"/>
            </w:pPr>
            <w:r w:rsidRPr="00987C44">
              <w:t>0</w:t>
            </w:r>
          </w:p>
        </w:tc>
        <w:tc>
          <w:tcPr>
            <w:tcW w:w="833" w:type="dxa"/>
            <w:noWrap/>
            <w:hideMark/>
          </w:tcPr>
          <w:p w:rsidR="00987C44" w:rsidRPr="00987C44" w:rsidRDefault="00987C44" w:rsidP="00987C44">
            <w:pPr>
              <w:jc w:val="center"/>
            </w:pPr>
            <w:r w:rsidRPr="00987C44">
              <w:t>0</w:t>
            </w:r>
          </w:p>
        </w:tc>
        <w:tc>
          <w:tcPr>
            <w:tcW w:w="1037" w:type="dxa"/>
            <w:noWrap/>
            <w:hideMark/>
          </w:tcPr>
          <w:p w:rsidR="00987C44" w:rsidRPr="00987C44" w:rsidRDefault="00987C44" w:rsidP="00987C44">
            <w:pPr>
              <w:jc w:val="center"/>
            </w:pPr>
            <w:r w:rsidRPr="00987C44">
              <w:t>0</w:t>
            </w:r>
          </w:p>
        </w:tc>
        <w:tc>
          <w:tcPr>
            <w:tcW w:w="876" w:type="dxa"/>
            <w:noWrap/>
            <w:hideMark/>
          </w:tcPr>
          <w:p w:rsidR="00987C44" w:rsidRPr="00987C44" w:rsidRDefault="00987C44" w:rsidP="00987C44">
            <w:pPr>
              <w:jc w:val="center"/>
            </w:pPr>
            <w:r w:rsidRPr="00987C44">
              <w:t>0</w:t>
            </w:r>
          </w:p>
        </w:tc>
        <w:tc>
          <w:tcPr>
            <w:tcW w:w="803" w:type="dxa"/>
            <w:noWrap/>
            <w:hideMark/>
          </w:tcPr>
          <w:p w:rsidR="00987C44" w:rsidRPr="00987C44" w:rsidRDefault="00987C44" w:rsidP="00987C44">
            <w:pPr>
              <w:jc w:val="center"/>
            </w:pPr>
            <w:r w:rsidRPr="00987C44">
              <w:t>6</w:t>
            </w:r>
          </w:p>
        </w:tc>
        <w:tc>
          <w:tcPr>
            <w:tcW w:w="670" w:type="dxa"/>
            <w:noWrap/>
            <w:hideMark/>
          </w:tcPr>
          <w:p w:rsidR="00987C44" w:rsidRPr="00987C44" w:rsidRDefault="00987C44" w:rsidP="00987C44">
            <w:pPr>
              <w:jc w:val="center"/>
            </w:pPr>
            <w:r w:rsidRPr="00987C44">
              <w:t>0</w:t>
            </w:r>
          </w:p>
        </w:tc>
        <w:tc>
          <w:tcPr>
            <w:tcW w:w="1089" w:type="dxa"/>
            <w:noWrap/>
            <w:hideMark/>
          </w:tcPr>
          <w:p w:rsidR="00987C44" w:rsidRPr="00987C44" w:rsidRDefault="00987C44" w:rsidP="00987C44">
            <w:pPr>
              <w:jc w:val="center"/>
            </w:pPr>
            <w:r w:rsidRPr="00987C44">
              <w:t>0</w:t>
            </w:r>
          </w:p>
        </w:tc>
        <w:tc>
          <w:tcPr>
            <w:tcW w:w="990" w:type="dxa"/>
            <w:noWrap/>
            <w:hideMark/>
          </w:tcPr>
          <w:p w:rsidR="00987C44" w:rsidRPr="00987C44" w:rsidRDefault="00987C44" w:rsidP="00987C44">
            <w:pPr>
              <w:jc w:val="center"/>
            </w:pPr>
            <w:r w:rsidRPr="00987C44">
              <w:t>0</w:t>
            </w:r>
          </w:p>
        </w:tc>
        <w:tc>
          <w:tcPr>
            <w:tcW w:w="899" w:type="dxa"/>
            <w:noWrap/>
            <w:hideMark/>
          </w:tcPr>
          <w:p w:rsidR="00987C44" w:rsidRPr="00987C44" w:rsidRDefault="00987C44" w:rsidP="00987C44">
            <w:pPr>
              <w:jc w:val="center"/>
            </w:pPr>
            <w:r w:rsidRPr="00987C44">
              <w:t>0</w:t>
            </w:r>
          </w:p>
        </w:tc>
      </w:tr>
      <w:tr w:rsidR="00987C44" w:rsidRPr="00987C44" w:rsidTr="00987C44">
        <w:trPr>
          <w:trHeight w:val="232"/>
        </w:trPr>
        <w:tc>
          <w:tcPr>
            <w:tcW w:w="1089" w:type="dxa"/>
          </w:tcPr>
          <w:p w:rsidR="00987C44" w:rsidRPr="00987C44" w:rsidRDefault="00987C44" w:rsidP="00987C44">
            <w:pPr>
              <w:jc w:val="center"/>
            </w:pPr>
            <w:r>
              <w:t>six</w:t>
            </w:r>
          </w:p>
        </w:tc>
        <w:tc>
          <w:tcPr>
            <w:tcW w:w="896" w:type="dxa"/>
            <w:noWrap/>
            <w:hideMark/>
          </w:tcPr>
          <w:p w:rsidR="00987C44" w:rsidRPr="00987C44" w:rsidRDefault="00987C44" w:rsidP="00987C44">
            <w:pPr>
              <w:jc w:val="center"/>
            </w:pPr>
            <w:r w:rsidRPr="00987C44">
              <w:t>0</w:t>
            </w:r>
          </w:p>
        </w:tc>
        <w:tc>
          <w:tcPr>
            <w:tcW w:w="825" w:type="dxa"/>
            <w:noWrap/>
            <w:hideMark/>
          </w:tcPr>
          <w:p w:rsidR="00987C44" w:rsidRPr="00987C44" w:rsidRDefault="00987C44" w:rsidP="00987C44">
            <w:pPr>
              <w:jc w:val="center"/>
            </w:pPr>
            <w:r w:rsidRPr="00987C44">
              <w:t>0</w:t>
            </w:r>
          </w:p>
        </w:tc>
        <w:tc>
          <w:tcPr>
            <w:tcW w:w="833" w:type="dxa"/>
            <w:noWrap/>
            <w:hideMark/>
          </w:tcPr>
          <w:p w:rsidR="00987C44" w:rsidRPr="00987C44" w:rsidRDefault="00987C44" w:rsidP="00987C44">
            <w:pPr>
              <w:jc w:val="center"/>
            </w:pPr>
            <w:r w:rsidRPr="00987C44">
              <w:t>0</w:t>
            </w:r>
          </w:p>
        </w:tc>
        <w:tc>
          <w:tcPr>
            <w:tcW w:w="1037" w:type="dxa"/>
            <w:noWrap/>
            <w:hideMark/>
          </w:tcPr>
          <w:p w:rsidR="00987C44" w:rsidRPr="00987C44" w:rsidRDefault="00987C44" w:rsidP="00987C44">
            <w:pPr>
              <w:jc w:val="center"/>
            </w:pPr>
            <w:r w:rsidRPr="00987C44">
              <w:t>0</w:t>
            </w:r>
          </w:p>
        </w:tc>
        <w:tc>
          <w:tcPr>
            <w:tcW w:w="876" w:type="dxa"/>
            <w:noWrap/>
            <w:hideMark/>
          </w:tcPr>
          <w:p w:rsidR="00987C44" w:rsidRPr="00987C44" w:rsidRDefault="00987C44" w:rsidP="00987C44">
            <w:pPr>
              <w:jc w:val="center"/>
            </w:pPr>
            <w:r w:rsidRPr="00987C44">
              <w:t>0</w:t>
            </w:r>
          </w:p>
        </w:tc>
        <w:tc>
          <w:tcPr>
            <w:tcW w:w="803" w:type="dxa"/>
            <w:noWrap/>
            <w:hideMark/>
          </w:tcPr>
          <w:p w:rsidR="00987C44" w:rsidRPr="00987C44" w:rsidRDefault="00987C44" w:rsidP="00987C44">
            <w:pPr>
              <w:jc w:val="center"/>
            </w:pPr>
            <w:r w:rsidRPr="00987C44">
              <w:t>0</w:t>
            </w:r>
          </w:p>
        </w:tc>
        <w:tc>
          <w:tcPr>
            <w:tcW w:w="670" w:type="dxa"/>
            <w:noWrap/>
            <w:hideMark/>
          </w:tcPr>
          <w:p w:rsidR="00987C44" w:rsidRPr="00987C44" w:rsidRDefault="00987C44" w:rsidP="00987C44">
            <w:pPr>
              <w:jc w:val="center"/>
            </w:pPr>
            <w:r w:rsidRPr="00987C44">
              <w:t>15</w:t>
            </w:r>
          </w:p>
        </w:tc>
        <w:tc>
          <w:tcPr>
            <w:tcW w:w="1089" w:type="dxa"/>
            <w:noWrap/>
            <w:hideMark/>
          </w:tcPr>
          <w:p w:rsidR="00987C44" w:rsidRPr="00987C44" w:rsidRDefault="00987C44" w:rsidP="00987C44">
            <w:pPr>
              <w:jc w:val="center"/>
            </w:pPr>
            <w:r w:rsidRPr="00987C44">
              <w:t>0</w:t>
            </w:r>
          </w:p>
        </w:tc>
        <w:tc>
          <w:tcPr>
            <w:tcW w:w="990" w:type="dxa"/>
            <w:noWrap/>
            <w:hideMark/>
          </w:tcPr>
          <w:p w:rsidR="00987C44" w:rsidRPr="00987C44" w:rsidRDefault="00987C44" w:rsidP="00987C44">
            <w:pPr>
              <w:jc w:val="center"/>
            </w:pPr>
            <w:r w:rsidRPr="00987C44">
              <w:t>0</w:t>
            </w:r>
          </w:p>
        </w:tc>
        <w:tc>
          <w:tcPr>
            <w:tcW w:w="899" w:type="dxa"/>
            <w:noWrap/>
            <w:hideMark/>
          </w:tcPr>
          <w:p w:rsidR="00987C44" w:rsidRPr="00987C44" w:rsidRDefault="00987C44" w:rsidP="00987C44">
            <w:pPr>
              <w:jc w:val="center"/>
            </w:pPr>
            <w:r w:rsidRPr="00987C44">
              <w:t>0</w:t>
            </w:r>
          </w:p>
        </w:tc>
      </w:tr>
      <w:tr w:rsidR="00987C44" w:rsidRPr="00987C44" w:rsidTr="00987C44">
        <w:trPr>
          <w:trHeight w:val="232"/>
        </w:trPr>
        <w:tc>
          <w:tcPr>
            <w:tcW w:w="1089" w:type="dxa"/>
          </w:tcPr>
          <w:p w:rsidR="00987C44" w:rsidRPr="00987C44" w:rsidRDefault="00987C44" w:rsidP="00987C44">
            <w:pPr>
              <w:jc w:val="center"/>
            </w:pPr>
            <w:r>
              <w:t>seven</w:t>
            </w:r>
          </w:p>
        </w:tc>
        <w:tc>
          <w:tcPr>
            <w:tcW w:w="896" w:type="dxa"/>
            <w:noWrap/>
            <w:hideMark/>
          </w:tcPr>
          <w:p w:rsidR="00987C44" w:rsidRPr="00987C44" w:rsidRDefault="00987C44" w:rsidP="00987C44">
            <w:pPr>
              <w:jc w:val="center"/>
            </w:pPr>
            <w:r w:rsidRPr="00987C44">
              <w:t>0</w:t>
            </w:r>
          </w:p>
        </w:tc>
        <w:tc>
          <w:tcPr>
            <w:tcW w:w="825" w:type="dxa"/>
            <w:noWrap/>
            <w:hideMark/>
          </w:tcPr>
          <w:p w:rsidR="00987C44" w:rsidRPr="00987C44" w:rsidRDefault="00987C44" w:rsidP="00987C44">
            <w:pPr>
              <w:jc w:val="center"/>
            </w:pPr>
            <w:r w:rsidRPr="00987C44">
              <w:t>0</w:t>
            </w:r>
          </w:p>
        </w:tc>
        <w:tc>
          <w:tcPr>
            <w:tcW w:w="833" w:type="dxa"/>
            <w:noWrap/>
            <w:hideMark/>
          </w:tcPr>
          <w:p w:rsidR="00987C44" w:rsidRPr="00987C44" w:rsidRDefault="00987C44" w:rsidP="00987C44">
            <w:pPr>
              <w:jc w:val="center"/>
            </w:pPr>
            <w:r w:rsidRPr="00987C44">
              <w:t>0</w:t>
            </w:r>
          </w:p>
        </w:tc>
        <w:tc>
          <w:tcPr>
            <w:tcW w:w="1037" w:type="dxa"/>
            <w:noWrap/>
            <w:hideMark/>
          </w:tcPr>
          <w:p w:rsidR="00987C44" w:rsidRPr="00987C44" w:rsidRDefault="00987C44" w:rsidP="00987C44">
            <w:pPr>
              <w:jc w:val="center"/>
            </w:pPr>
            <w:r w:rsidRPr="00987C44">
              <w:t>0</w:t>
            </w:r>
          </w:p>
        </w:tc>
        <w:tc>
          <w:tcPr>
            <w:tcW w:w="876" w:type="dxa"/>
            <w:noWrap/>
            <w:hideMark/>
          </w:tcPr>
          <w:p w:rsidR="00987C44" w:rsidRPr="00987C44" w:rsidRDefault="00987C44" w:rsidP="00987C44">
            <w:pPr>
              <w:jc w:val="center"/>
            </w:pPr>
            <w:r w:rsidRPr="00987C44">
              <w:t>0</w:t>
            </w:r>
          </w:p>
        </w:tc>
        <w:tc>
          <w:tcPr>
            <w:tcW w:w="803" w:type="dxa"/>
            <w:noWrap/>
            <w:hideMark/>
          </w:tcPr>
          <w:p w:rsidR="00987C44" w:rsidRPr="00987C44" w:rsidRDefault="00987C44" w:rsidP="00987C44">
            <w:pPr>
              <w:jc w:val="center"/>
            </w:pPr>
            <w:r w:rsidRPr="00987C44">
              <w:t>0</w:t>
            </w:r>
          </w:p>
        </w:tc>
        <w:tc>
          <w:tcPr>
            <w:tcW w:w="670" w:type="dxa"/>
            <w:noWrap/>
            <w:hideMark/>
          </w:tcPr>
          <w:p w:rsidR="00987C44" w:rsidRPr="00987C44" w:rsidRDefault="00987C44" w:rsidP="00987C44">
            <w:pPr>
              <w:jc w:val="center"/>
            </w:pPr>
            <w:r w:rsidRPr="00987C44">
              <w:t>0</w:t>
            </w:r>
          </w:p>
        </w:tc>
        <w:tc>
          <w:tcPr>
            <w:tcW w:w="1089" w:type="dxa"/>
            <w:noWrap/>
            <w:hideMark/>
          </w:tcPr>
          <w:p w:rsidR="00987C44" w:rsidRPr="00987C44" w:rsidRDefault="00987C44" w:rsidP="00987C44">
            <w:pPr>
              <w:jc w:val="center"/>
            </w:pPr>
            <w:r w:rsidRPr="00987C44">
              <w:t>10</w:t>
            </w:r>
          </w:p>
        </w:tc>
        <w:tc>
          <w:tcPr>
            <w:tcW w:w="990" w:type="dxa"/>
            <w:noWrap/>
            <w:hideMark/>
          </w:tcPr>
          <w:p w:rsidR="00987C44" w:rsidRPr="00987C44" w:rsidRDefault="00987C44" w:rsidP="00987C44">
            <w:pPr>
              <w:jc w:val="center"/>
            </w:pPr>
            <w:r w:rsidRPr="00987C44">
              <w:t>0</w:t>
            </w:r>
          </w:p>
        </w:tc>
        <w:tc>
          <w:tcPr>
            <w:tcW w:w="899" w:type="dxa"/>
            <w:noWrap/>
            <w:hideMark/>
          </w:tcPr>
          <w:p w:rsidR="00987C44" w:rsidRPr="00987C44" w:rsidRDefault="00987C44" w:rsidP="00987C44">
            <w:pPr>
              <w:jc w:val="center"/>
            </w:pPr>
            <w:r w:rsidRPr="00987C44">
              <w:t>0</w:t>
            </w:r>
          </w:p>
        </w:tc>
      </w:tr>
      <w:tr w:rsidR="00987C44" w:rsidRPr="00987C44" w:rsidTr="00987C44">
        <w:trPr>
          <w:trHeight w:val="232"/>
        </w:trPr>
        <w:tc>
          <w:tcPr>
            <w:tcW w:w="1089" w:type="dxa"/>
          </w:tcPr>
          <w:p w:rsidR="00987C44" w:rsidRPr="00987C44" w:rsidRDefault="00987C44" w:rsidP="00987C44">
            <w:pPr>
              <w:jc w:val="center"/>
            </w:pPr>
            <w:r>
              <w:t>eight</w:t>
            </w:r>
          </w:p>
        </w:tc>
        <w:tc>
          <w:tcPr>
            <w:tcW w:w="896" w:type="dxa"/>
            <w:noWrap/>
            <w:hideMark/>
          </w:tcPr>
          <w:p w:rsidR="00987C44" w:rsidRPr="00987C44" w:rsidRDefault="00987C44" w:rsidP="00987C44">
            <w:pPr>
              <w:jc w:val="center"/>
            </w:pPr>
            <w:r w:rsidRPr="00987C44">
              <w:t>0</w:t>
            </w:r>
          </w:p>
        </w:tc>
        <w:tc>
          <w:tcPr>
            <w:tcW w:w="825" w:type="dxa"/>
            <w:noWrap/>
            <w:hideMark/>
          </w:tcPr>
          <w:p w:rsidR="00987C44" w:rsidRPr="00987C44" w:rsidRDefault="00987C44" w:rsidP="00987C44">
            <w:pPr>
              <w:jc w:val="center"/>
            </w:pPr>
            <w:r w:rsidRPr="00987C44">
              <w:t>0</w:t>
            </w:r>
          </w:p>
        </w:tc>
        <w:tc>
          <w:tcPr>
            <w:tcW w:w="833" w:type="dxa"/>
            <w:noWrap/>
            <w:hideMark/>
          </w:tcPr>
          <w:p w:rsidR="00987C44" w:rsidRPr="00987C44" w:rsidRDefault="00987C44" w:rsidP="00987C44">
            <w:pPr>
              <w:jc w:val="center"/>
            </w:pPr>
            <w:r w:rsidRPr="00987C44">
              <w:t>0</w:t>
            </w:r>
          </w:p>
        </w:tc>
        <w:tc>
          <w:tcPr>
            <w:tcW w:w="1037" w:type="dxa"/>
            <w:noWrap/>
            <w:hideMark/>
          </w:tcPr>
          <w:p w:rsidR="00987C44" w:rsidRPr="00987C44" w:rsidRDefault="00987C44" w:rsidP="00987C44">
            <w:pPr>
              <w:jc w:val="center"/>
            </w:pPr>
            <w:r w:rsidRPr="00987C44">
              <w:t>0</w:t>
            </w:r>
          </w:p>
        </w:tc>
        <w:tc>
          <w:tcPr>
            <w:tcW w:w="876" w:type="dxa"/>
            <w:noWrap/>
            <w:hideMark/>
          </w:tcPr>
          <w:p w:rsidR="00987C44" w:rsidRPr="00987C44" w:rsidRDefault="00987C44" w:rsidP="00987C44">
            <w:pPr>
              <w:jc w:val="center"/>
            </w:pPr>
            <w:r w:rsidRPr="00987C44">
              <w:t>0</w:t>
            </w:r>
          </w:p>
        </w:tc>
        <w:tc>
          <w:tcPr>
            <w:tcW w:w="803" w:type="dxa"/>
            <w:noWrap/>
            <w:hideMark/>
          </w:tcPr>
          <w:p w:rsidR="00987C44" w:rsidRPr="00987C44" w:rsidRDefault="00987C44" w:rsidP="00987C44">
            <w:pPr>
              <w:jc w:val="center"/>
            </w:pPr>
            <w:r w:rsidRPr="00987C44">
              <w:t>0</w:t>
            </w:r>
          </w:p>
        </w:tc>
        <w:tc>
          <w:tcPr>
            <w:tcW w:w="670" w:type="dxa"/>
            <w:noWrap/>
            <w:hideMark/>
          </w:tcPr>
          <w:p w:rsidR="00987C44" w:rsidRPr="00987C44" w:rsidRDefault="00987C44" w:rsidP="00987C44">
            <w:pPr>
              <w:jc w:val="center"/>
            </w:pPr>
            <w:r w:rsidRPr="00987C44">
              <w:t>0</w:t>
            </w:r>
          </w:p>
        </w:tc>
        <w:tc>
          <w:tcPr>
            <w:tcW w:w="1089" w:type="dxa"/>
            <w:noWrap/>
            <w:hideMark/>
          </w:tcPr>
          <w:p w:rsidR="00987C44" w:rsidRPr="00987C44" w:rsidRDefault="00987C44" w:rsidP="00987C44">
            <w:pPr>
              <w:jc w:val="center"/>
            </w:pPr>
            <w:r w:rsidRPr="00987C44">
              <w:t>0</w:t>
            </w:r>
          </w:p>
        </w:tc>
        <w:tc>
          <w:tcPr>
            <w:tcW w:w="990" w:type="dxa"/>
            <w:noWrap/>
            <w:hideMark/>
          </w:tcPr>
          <w:p w:rsidR="00987C44" w:rsidRPr="00987C44" w:rsidRDefault="00987C44" w:rsidP="00987C44">
            <w:pPr>
              <w:jc w:val="center"/>
            </w:pPr>
            <w:r w:rsidRPr="00987C44">
              <w:t>8</w:t>
            </w:r>
          </w:p>
        </w:tc>
        <w:tc>
          <w:tcPr>
            <w:tcW w:w="899" w:type="dxa"/>
            <w:noWrap/>
            <w:hideMark/>
          </w:tcPr>
          <w:p w:rsidR="00987C44" w:rsidRPr="00987C44" w:rsidRDefault="00987C44" w:rsidP="00987C44">
            <w:pPr>
              <w:jc w:val="center"/>
            </w:pPr>
            <w:r w:rsidRPr="00987C44">
              <w:t>0</w:t>
            </w:r>
          </w:p>
        </w:tc>
      </w:tr>
      <w:tr w:rsidR="00987C44" w:rsidRPr="00987C44" w:rsidTr="00987C44">
        <w:trPr>
          <w:trHeight w:val="232"/>
        </w:trPr>
        <w:tc>
          <w:tcPr>
            <w:tcW w:w="1089" w:type="dxa"/>
          </w:tcPr>
          <w:p w:rsidR="00987C44" w:rsidRPr="00987C44" w:rsidRDefault="00987C44" w:rsidP="00987C44">
            <w:pPr>
              <w:jc w:val="center"/>
            </w:pPr>
            <w:r>
              <w:t>nine</w:t>
            </w:r>
          </w:p>
        </w:tc>
        <w:tc>
          <w:tcPr>
            <w:tcW w:w="896" w:type="dxa"/>
            <w:noWrap/>
            <w:hideMark/>
          </w:tcPr>
          <w:p w:rsidR="00987C44" w:rsidRPr="00987C44" w:rsidRDefault="00987C44" w:rsidP="00987C44">
            <w:pPr>
              <w:jc w:val="center"/>
            </w:pPr>
            <w:r w:rsidRPr="00987C44">
              <w:t>0</w:t>
            </w:r>
          </w:p>
        </w:tc>
        <w:tc>
          <w:tcPr>
            <w:tcW w:w="825" w:type="dxa"/>
            <w:noWrap/>
            <w:hideMark/>
          </w:tcPr>
          <w:p w:rsidR="00987C44" w:rsidRPr="00987C44" w:rsidRDefault="00987C44" w:rsidP="00987C44">
            <w:pPr>
              <w:jc w:val="center"/>
            </w:pPr>
            <w:r w:rsidRPr="00987C44">
              <w:t>0</w:t>
            </w:r>
          </w:p>
        </w:tc>
        <w:tc>
          <w:tcPr>
            <w:tcW w:w="833" w:type="dxa"/>
            <w:noWrap/>
            <w:hideMark/>
          </w:tcPr>
          <w:p w:rsidR="00987C44" w:rsidRPr="00987C44" w:rsidRDefault="00987C44" w:rsidP="00987C44">
            <w:pPr>
              <w:jc w:val="center"/>
            </w:pPr>
            <w:r w:rsidRPr="00987C44">
              <w:t>0</w:t>
            </w:r>
          </w:p>
        </w:tc>
        <w:tc>
          <w:tcPr>
            <w:tcW w:w="1037" w:type="dxa"/>
            <w:noWrap/>
            <w:hideMark/>
          </w:tcPr>
          <w:p w:rsidR="00987C44" w:rsidRPr="00987C44" w:rsidRDefault="00987C44" w:rsidP="00987C44">
            <w:pPr>
              <w:jc w:val="center"/>
            </w:pPr>
            <w:r w:rsidRPr="00987C44">
              <w:t>0</w:t>
            </w:r>
          </w:p>
        </w:tc>
        <w:tc>
          <w:tcPr>
            <w:tcW w:w="876" w:type="dxa"/>
            <w:noWrap/>
            <w:hideMark/>
          </w:tcPr>
          <w:p w:rsidR="00987C44" w:rsidRPr="00987C44" w:rsidRDefault="00987C44" w:rsidP="00987C44">
            <w:pPr>
              <w:jc w:val="center"/>
            </w:pPr>
            <w:r w:rsidRPr="00987C44">
              <w:t>0</w:t>
            </w:r>
          </w:p>
        </w:tc>
        <w:tc>
          <w:tcPr>
            <w:tcW w:w="803" w:type="dxa"/>
            <w:noWrap/>
            <w:hideMark/>
          </w:tcPr>
          <w:p w:rsidR="00987C44" w:rsidRPr="00987C44" w:rsidRDefault="00987C44" w:rsidP="00987C44">
            <w:pPr>
              <w:jc w:val="center"/>
            </w:pPr>
            <w:r w:rsidRPr="00987C44">
              <w:t>0</w:t>
            </w:r>
          </w:p>
        </w:tc>
        <w:tc>
          <w:tcPr>
            <w:tcW w:w="670" w:type="dxa"/>
            <w:noWrap/>
            <w:hideMark/>
          </w:tcPr>
          <w:p w:rsidR="00987C44" w:rsidRPr="00987C44" w:rsidRDefault="00987C44" w:rsidP="00987C44">
            <w:pPr>
              <w:jc w:val="center"/>
            </w:pPr>
            <w:r w:rsidRPr="00987C44">
              <w:t>0</w:t>
            </w:r>
          </w:p>
        </w:tc>
        <w:tc>
          <w:tcPr>
            <w:tcW w:w="1089" w:type="dxa"/>
            <w:noWrap/>
            <w:hideMark/>
          </w:tcPr>
          <w:p w:rsidR="00987C44" w:rsidRPr="00987C44" w:rsidRDefault="00987C44" w:rsidP="00987C44">
            <w:pPr>
              <w:jc w:val="center"/>
            </w:pPr>
            <w:r w:rsidRPr="00987C44">
              <w:t>0</w:t>
            </w:r>
          </w:p>
        </w:tc>
        <w:tc>
          <w:tcPr>
            <w:tcW w:w="990" w:type="dxa"/>
            <w:noWrap/>
            <w:hideMark/>
          </w:tcPr>
          <w:p w:rsidR="00987C44" w:rsidRPr="00987C44" w:rsidRDefault="00987C44" w:rsidP="00987C44">
            <w:pPr>
              <w:jc w:val="center"/>
            </w:pPr>
            <w:r w:rsidRPr="00987C44">
              <w:t>0</w:t>
            </w:r>
          </w:p>
        </w:tc>
        <w:tc>
          <w:tcPr>
            <w:tcW w:w="899" w:type="dxa"/>
            <w:noWrap/>
            <w:hideMark/>
          </w:tcPr>
          <w:p w:rsidR="00987C44" w:rsidRPr="00987C44" w:rsidRDefault="00987C44" w:rsidP="00987C44">
            <w:pPr>
              <w:jc w:val="center"/>
            </w:pPr>
            <w:r w:rsidRPr="00987C44">
              <w:t>10</w:t>
            </w:r>
          </w:p>
        </w:tc>
      </w:tr>
    </w:tbl>
    <w:p w:rsidR="00AB440F" w:rsidRPr="00AB440F" w:rsidRDefault="00987C44" w:rsidP="00AB440F">
      <w:pPr>
        <w:rPr>
          <w:b/>
          <w:i/>
          <w:sz w:val="26"/>
          <w:szCs w:val="26"/>
        </w:rPr>
      </w:pPr>
      <w:r>
        <w:rPr>
          <w:noProof/>
        </w:rPr>
        <mc:AlternateContent>
          <mc:Choice Requires="wps">
            <w:drawing>
              <wp:anchor distT="0" distB="0" distL="114300" distR="114300" simplePos="0" relativeHeight="251645952" behindDoc="0" locked="0" layoutInCell="1" allowOverlap="1" wp14:anchorId="08895C34" wp14:editId="18A2FAB4">
                <wp:simplePos x="0" y="0"/>
                <wp:positionH relativeFrom="column">
                  <wp:posOffset>2035834</wp:posOffset>
                </wp:positionH>
                <wp:positionV relativeFrom="paragraph">
                  <wp:posOffset>243397</wp:posOffset>
                </wp:positionV>
                <wp:extent cx="3416060" cy="266700"/>
                <wp:effectExtent l="0" t="0" r="0" b="8890"/>
                <wp:wrapNone/>
                <wp:docPr id="17" name="Text Box 17"/>
                <wp:cNvGraphicFramePr/>
                <a:graphic xmlns:a="http://schemas.openxmlformats.org/drawingml/2006/main">
                  <a:graphicData uri="http://schemas.microsoft.com/office/word/2010/wordprocessingShape">
                    <wps:wsp>
                      <wps:cNvSpPr txBox="1"/>
                      <wps:spPr>
                        <a:xfrm>
                          <a:off x="0" y="0"/>
                          <a:ext cx="3416060" cy="266700"/>
                        </a:xfrm>
                        <a:prstGeom prst="rect">
                          <a:avLst/>
                        </a:prstGeom>
                        <a:solidFill>
                          <a:prstClr val="white"/>
                        </a:solidFill>
                        <a:ln>
                          <a:noFill/>
                        </a:ln>
                        <a:effectLst/>
                      </wps:spPr>
                      <wps:txbx>
                        <w:txbxContent>
                          <w:p w:rsidR="006017FC" w:rsidRPr="00526993" w:rsidRDefault="00987C44" w:rsidP="00987C44">
                            <w:pPr>
                              <w:pStyle w:val="Caption"/>
                              <w:spacing w:after="0"/>
                              <w:jc w:val="center"/>
                              <w:rPr>
                                <w:b w:val="0"/>
                                <w:i/>
                                <w:noProof/>
                                <w:color w:val="auto"/>
                                <w:sz w:val="24"/>
                                <w:szCs w:val="24"/>
                              </w:rPr>
                            </w:pPr>
                            <w:r>
                              <w:rPr>
                                <w:b w:val="0"/>
                                <w:i/>
                                <w:color w:val="auto"/>
                                <w:sz w:val="24"/>
                                <w:szCs w:val="24"/>
                              </w:rPr>
                              <w:t>Table</w:t>
                            </w:r>
                            <w:r w:rsidR="006017FC" w:rsidRPr="00526993">
                              <w:rPr>
                                <w:b w:val="0"/>
                                <w:i/>
                                <w:color w:val="auto"/>
                                <w:sz w:val="24"/>
                                <w:szCs w:val="24"/>
                              </w:rPr>
                              <w:t xml:space="preserve"> </w:t>
                            </w:r>
                            <w:r w:rsidR="00364538">
                              <w:rPr>
                                <w:b w:val="0"/>
                                <w:i/>
                                <w:color w:val="auto"/>
                                <w:sz w:val="24"/>
                                <w:szCs w:val="24"/>
                              </w:rPr>
                              <w:t xml:space="preserve">1 Confusion matrix of </w:t>
                            </w:r>
                            <w:r>
                              <w:rPr>
                                <w:b w:val="0"/>
                                <w:i/>
                                <w:color w:val="auto"/>
                                <w:sz w:val="24"/>
                                <w:szCs w:val="24"/>
                              </w:rPr>
                              <w:t>last epoch of training subset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8895C34" id="_x0000_t202" coordsize="21600,21600" o:spt="202" path="m,l,21600r21600,l21600,xe">
                <v:stroke joinstyle="miter"/>
                <v:path gradientshapeok="t" o:connecttype="rect"/>
              </v:shapetype>
              <v:shape id="Text Box 17" o:spid="_x0000_s1026" type="#_x0000_t202" style="position:absolute;margin-left:160.3pt;margin-top:19.15pt;width:269pt;height:21pt;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" stroked="f">
                <v:textbox style="mso-fit-shape-to-text:t" inset="0,0,0,0">
                  <w:txbxContent>
                    <w:p w:rsidR="006017FC" w:rsidRPr="00526993" w:rsidRDefault="00987C44" w:rsidP="00987C44">
                      <w:pPr>
                        <w:pStyle w:val="Caption"/>
                        <w:spacing w:after="0"/>
                        <w:jc w:val="center"/>
                        <w:rPr>
                          <w:b w:val="0"/>
                          <w:i/>
                          <w:noProof/>
                          <w:color w:val="auto"/>
                          <w:sz w:val="24"/>
                          <w:szCs w:val="24"/>
                        </w:rPr>
                      </w:pPr>
                      <w:r>
                        <w:rPr>
                          <w:b w:val="0"/>
                          <w:i/>
                          <w:color w:val="auto"/>
                          <w:sz w:val="24"/>
                          <w:szCs w:val="24"/>
                        </w:rPr>
                        <w:t>Table</w:t>
                      </w:r>
                      <w:r w:rsidR="006017FC" w:rsidRPr="00526993">
                        <w:rPr>
                          <w:b w:val="0"/>
                          <w:i/>
                          <w:color w:val="auto"/>
                          <w:sz w:val="24"/>
                          <w:szCs w:val="24"/>
                        </w:rPr>
                        <w:t xml:space="preserve"> </w:t>
                      </w:r>
                      <w:r w:rsidR="00364538">
                        <w:rPr>
                          <w:b w:val="0"/>
                          <w:i/>
                          <w:color w:val="auto"/>
                          <w:sz w:val="24"/>
                          <w:szCs w:val="24"/>
                        </w:rPr>
                        <w:t xml:space="preserve">1 Confusion matrix of </w:t>
                      </w:r>
                      <w:r>
                        <w:rPr>
                          <w:b w:val="0"/>
                          <w:i/>
                          <w:color w:val="auto"/>
                          <w:sz w:val="24"/>
                          <w:szCs w:val="24"/>
                        </w:rPr>
                        <w:t>last epoch of training subset</w:t>
                      </w:r>
                    </w:p>
                  </w:txbxContent>
                </v:textbox>
              </v:shape>
            </w:pict>
          </mc:Fallback>
        </mc:AlternateContent>
      </w:r>
    </w:p>
    <w:p w:rsidR="00AB440F" w:rsidRPr="00AB440F" w:rsidRDefault="00AB440F" w:rsidP="00AB440F">
      <w:pPr>
        <w:ind w:left="360"/>
        <w:rPr>
          <w:b/>
          <w:i/>
          <w:sz w:val="26"/>
          <w:szCs w:val="26"/>
        </w:rPr>
      </w:pPr>
    </w:p>
    <w:p w:rsidR="00AB440F" w:rsidRPr="00AB440F" w:rsidRDefault="00AB440F" w:rsidP="00AB440F">
      <w:pPr>
        <w:ind w:left="360"/>
        <w:rPr>
          <w:b/>
          <w:i/>
          <w:sz w:val="26"/>
          <w:szCs w:val="26"/>
        </w:rPr>
      </w:pPr>
    </w:p>
    <w:p w:rsidR="00987C44" w:rsidRPr="00987C44" w:rsidRDefault="00987C44" w:rsidP="00987C44">
      <w:pPr>
        <w:pStyle w:val="ListParagraph"/>
        <w:numPr>
          <w:ilvl w:val="0"/>
          <w:numId w:val="13"/>
        </w:numPr>
        <w:spacing w:after="0"/>
        <w:rPr>
          <w:b/>
          <w:i/>
          <w:sz w:val="26"/>
          <w:szCs w:val="26"/>
        </w:rPr>
      </w:pPr>
      <w:r w:rsidRPr="00987C44">
        <w:rPr>
          <w:b/>
          <w:i/>
          <w:sz w:val="26"/>
          <w:szCs w:val="26"/>
        </w:rPr>
        <w:lastRenderedPageBreak/>
        <w:t>Test Set</w:t>
      </w:r>
    </w:p>
    <w:tbl>
      <w:tblPr>
        <w:tblStyle w:val="TableGrid"/>
        <w:tblW w:w="0" w:type="auto"/>
        <w:tblInd w:w="231" w:type="dxa"/>
        <w:tblLook w:val="04A0" w:firstRow="1" w:lastRow="0" w:firstColumn="1" w:lastColumn="0" w:noHBand="0" w:noVBand="1"/>
      </w:tblPr>
      <w:tblGrid>
        <w:gridCol w:w="940"/>
        <w:gridCol w:w="940"/>
        <w:gridCol w:w="940"/>
        <w:gridCol w:w="940"/>
        <w:gridCol w:w="940"/>
        <w:gridCol w:w="940"/>
        <w:gridCol w:w="940"/>
        <w:gridCol w:w="940"/>
        <w:gridCol w:w="940"/>
        <w:gridCol w:w="940"/>
        <w:gridCol w:w="940"/>
      </w:tblGrid>
      <w:tr w:rsidR="00987C44" w:rsidRPr="00987C44" w:rsidTr="00987C44">
        <w:trPr>
          <w:trHeight w:val="258"/>
        </w:trPr>
        <w:tc>
          <w:tcPr>
            <w:tcW w:w="940" w:type="dxa"/>
          </w:tcPr>
          <w:p w:rsidR="00987C44" w:rsidRPr="00987C44" w:rsidRDefault="00987C44" w:rsidP="009F6D5B">
            <w:pPr>
              <w:jc w:val="center"/>
            </w:pPr>
          </w:p>
        </w:tc>
        <w:tc>
          <w:tcPr>
            <w:tcW w:w="940" w:type="dxa"/>
            <w:noWrap/>
          </w:tcPr>
          <w:p w:rsidR="00987C44" w:rsidRPr="00987C44" w:rsidRDefault="00987C44" w:rsidP="009F6D5B">
            <w:pPr>
              <w:jc w:val="center"/>
            </w:pPr>
            <w:r>
              <w:t>zero</w:t>
            </w:r>
          </w:p>
        </w:tc>
        <w:tc>
          <w:tcPr>
            <w:tcW w:w="940" w:type="dxa"/>
            <w:noWrap/>
          </w:tcPr>
          <w:p w:rsidR="00987C44" w:rsidRPr="00987C44" w:rsidRDefault="00987C44" w:rsidP="009F6D5B">
            <w:pPr>
              <w:jc w:val="center"/>
            </w:pPr>
            <w:r>
              <w:t>one</w:t>
            </w:r>
          </w:p>
        </w:tc>
        <w:tc>
          <w:tcPr>
            <w:tcW w:w="940" w:type="dxa"/>
            <w:noWrap/>
          </w:tcPr>
          <w:p w:rsidR="00987C44" w:rsidRPr="00987C44" w:rsidRDefault="00987C44" w:rsidP="009F6D5B">
            <w:pPr>
              <w:jc w:val="center"/>
            </w:pPr>
            <w:r>
              <w:t>two</w:t>
            </w:r>
          </w:p>
        </w:tc>
        <w:tc>
          <w:tcPr>
            <w:tcW w:w="940" w:type="dxa"/>
            <w:noWrap/>
          </w:tcPr>
          <w:p w:rsidR="00987C44" w:rsidRPr="00987C44" w:rsidRDefault="00987C44" w:rsidP="009F6D5B">
            <w:pPr>
              <w:jc w:val="center"/>
            </w:pPr>
            <w:r>
              <w:t>three</w:t>
            </w:r>
          </w:p>
        </w:tc>
        <w:tc>
          <w:tcPr>
            <w:tcW w:w="940" w:type="dxa"/>
            <w:noWrap/>
          </w:tcPr>
          <w:p w:rsidR="00987C44" w:rsidRPr="00987C44" w:rsidRDefault="00987C44" w:rsidP="009F6D5B">
            <w:pPr>
              <w:jc w:val="center"/>
            </w:pPr>
            <w:r>
              <w:t>four</w:t>
            </w:r>
          </w:p>
        </w:tc>
        <w:tc>
          <w:tcPr>
            <w:tcW w:w="940" w:type="dxa"/>
            <w:noWrap/>
          </w:tcPr>
          <w:p w:rsidR="00987C44" w:rsidRPr="00987C44" w:rsidRDefault="00987C44" w:rsidP="009F6D5B">
            <w:pPr>
              <w:jc w:val="center"/>
            </w:pPr>
            <w:r>
              <w:t>five</w:t>
            </w:r>
          </w:p>
        </w:tc>
        <w:tc>
          <w:tcPr>
            <w:tcW w:w="940" w:type="dxa"/>
            <w:noWrap/>
          </w:tcPr>
          <w:p w:rsidR="00987C44" w:rsidRPr="00987C44" w:rsidRDefault="00987C44" w:rsidP="009F6D5B">
            <w:pPr>
              <w:jc w:val="center"/>
            </w:pPr>
            <w:r>
              <w:t>six</w:t>
            </w:r>
          </w:p>
        </w:tc>
        <w:tc>
          <w:tcPr>
            <w:tcW w:w="940" w:type="dxa"/>
            <w:noWrap/>
          </w:tcPr>
          <w:p w:rsidR="00987C44" w:rsidRPr="00987C44" w:rsidRDefault="00987C44" w:rsidP="009F6D5B">
            <w:pPr>
              <w:jc w:val="center"/>
            </w:pPr>
            <w:r>
              <w:t>seven</w:t>
            </w:r>
          </w:p>
        </w:tc>
        <w:tc>
          <w:tcPr>
            <w:tcW w:w="940" w:type="dxa"/>
            <w:noWrap/>
          </w:tcPr>
          <w:p w:rsidR="00987C44" w:rsidRPr="00987C44" w:rsidRDefault="00987C44" w:rsidP="009F6D5B">
            <w:pPr>
              <w:jc w:val="center"/>
            </w:pPr>
            <w:r>
              <w:t>eight</w:t>
            </w:r>
          </w:p>
        </w:tc>
        <w:tc>
          <w:tcPr>
            <w:tcW w:w="940" w:type="dxa"/>
            <w:noWrap/>
          </w:tcPr>
          <w:p w:rsidR="00987C44" w:rsidRPr="00987C44" w:rsidRDefault="00987C44" w:rsidP="009F6D5B">
            <w:pPr>
              <w:jc w:val="center"/>
            </w:pPr>
            <w:r>
              <w:t>nine</w:t>
            </w:r>
          </w:p>
        </w:tc>
      </w:tr>
      <w:tr w:rsidR="00987C44" w:rsidRPr="00987C44" w:rsidTr="00987C44">
        <w:trPr>
          <w:trHeight w:val="258"/>
        </w:trPr>
        <w:tc>
          <w:tcPr>
            <w:tcW w:w="940" w:type="dxa"/>
          </w:tcPr>
          <w:p w:rsidR="00987C44" w:rsidRPr="00987C44" w:rsidRDefault="00987C44" w:rsidP="00987C44">
            <w:pPr>
              <w:jc w:val="center"/>
            </w:pPr>
            <w:r>
              <w:t>zero</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81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6</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6</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2</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7</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2</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3</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6</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6</w:t>
            </w:r>
          </w:p>
        </w:tc>
      </w:tr>
      <w:tr w:rsidR="00987C44" w:rsidRPr="00987C44" w:rsidTr="00987C44">
        <w:trPr>
          <w:trHeight w:val="258"/>
        </w:trPr>
        <w:tc>
          <w:tcPr>
            <w:tcW w:w="940" w:type="dxa"/>
          </w:tcPr>
          <w:p w:rsidR="00987C44" w:rsidRPr="00987C44" w:rsidRDefault="00987C44" w:rsidP="00987C44">
            <w:pPr>
              <w:jc w:val="center"/>
            </w:pPr>
            <w:r>
              <w:t>one</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106</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r>
      <w:tr w:rsidR="00987C44" w:rsidRPr="00987C44" w:rsidTr="00987C44">
        <w:trPr>
          <w:trHeight w:val="258"/>
        </w:trPr>
        <w:tc>
          <w:tcPr>
            <w:tcW w:w="940" w:type="dxa"/>
          </w:tcPr>
          <w:p w:rsidR="00987C44" w:rsidRPr="00987C44" w:rsidRDefault="00987C44" w:rsidP="00987C44">
            <w:pPr>
              <w:jc w:val="center"/>
            </w:pPr>
            <w:r>
              <w:t>two</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80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2</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r>
      <w:tr w:rsidR="00987C44" w:rsidRPr="00987C44" w:rsidTr="00987C44">
        <w:trPr>
          <w:trHeight w:val="258"/>
        </w:trPr>
        <w:tc>
          <w:tcPr>
            <w:tcW w:w="940" w:type="dxa"/>
          </w:tcPr>
          <w:p w:rsidR="00987C44" w:rsidRPr="00987C44" w:rsidRDefault="00987C44" w:rsidP="00987C44">
            <w:pPr>
              <w:jc w:val="center"/>
            </w:pPr>
            <w:r>
              <w:t>three</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101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r>
      <w:tr w:rsidR="00987C44" w:rsidRPr="00987C44" w:rsidTr="00987C44">
        <w:trPr>
          <w:trHeight w:val="258"/>
        </w:trPr>
        <w:tc>
          <w:tcPr>
            <w:tcW w:w="940" w:type="dxa"/>
          </w:tcPr>
          <w:p w:rsidR="00987C44" w:rsidRPr="00987C44" w:rsidRDefault="00987C44" w:rsidP="00987C44">
            <w:pPr>
              <w:jc w:val="center"/>
            </w:pPr>
            <w:r>
              <w:t>four</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2</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93</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2</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5</w:t>
            </w:r>
          </w:p>
        </w:tc>
      </w:tr>
      <w:tr w:rsidR="00987C44" w:rsidRPr="00987C44" w:rsidTr="00987C44">
        <w:trPr>
          <w:trHeight w:val="258"/>
        </w:trPr>
        <w:tc>
          <w:tcPr>
            <w:tcW w:w="940" w:type="dxa"/>
          </w:tcPr>
          <w:p w:rsidR="00987C44" w:rsidRPr="00987C44" w:rsidRDefault="00987C44" w:rsidP="00987C44">
            <w:pPr>
              <w:jc w:val="center"/>
            </w:pPr>
            <w:r>
              <w:t>five</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2</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73</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5</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2</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2</w:t>
            </w:r>
          </w:p>
        </w:tc>
      </w:tr>
      <w:tr w:rsidR="00987C44" w:rsidRPr="00987C44" w:rsidTr="00987C44">
        <w:trPr>
          <w:trHeight w:val="258"/>
        </w:trPr>
        <w:tc>
          <w:tcPr>
            <w:tcW w:w="940" w:type="dxa"/>
          </w:tcPr>
          <w:p w:rsidR="00987C44" w:rsidRPr="00987C44" w:rsidRDefault="00987C44" w:rsidP="00987C44">
            <w:pPr>
              <w:jc w:val="center"/>
            </w:pPr>
            <w:r>
              <w:t>six</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3</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2</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2</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2</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83</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r>
      <w:tr w:rsidR="00987C44" w:rsidRPr="00987C44" w:rsidTr="00987C44">
        <w:trPr>
          <w:trHeight w:val="258"/>
        </w:trPr>
        <w:tc>
          <w:tcPr>
            <w:tcW w:w="940" w:type="dxa"/>
          </w:tcPr>
          <w:p w:rsidR="00987C44" w:rsidRPr="00987C44" w:rsidRDefault="00987C44" w:rsidP="00987C44">
            <w:pPr>
              <w:jc w:val="center"/>
            </w:pPr>
            <w:r>
              <w:t>seven</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4</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3</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99</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2</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2</w:t>
            </w:r>
          </w:p>
        </w:tc>
      </w:tr>
      <w:tr w:rsidR="00987C44" w:rsidRPr="00987C44" w:rsidTr="00987C44">
        <w:trPr>
          <w:trHeight w:val="258"/>
        </w:trPr>
        <w:tc>
          <w:tcPr>
            <w:tcW w:w="940" w:type="dxa"/>
          </w:tcPr>
          <w:p w:rsidR="00987C44" w:rsidRPr="00987C44" w:rsidRDefault="00987C44" w:rsidP="00987C44">
            <w:pPr>
              <w:jc w:val="center"/>
            </w:pPr>
            <w:r>
              <w:t>eight</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2</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2</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84</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r>
      <w:tr w:rsidR="00987C44" w:rsidRPr="00987C44" w:rsidTr="00987C44">
        <w:trPr>
          <w:trHeight w:val="258"/>
        </w:trPr>
        <w:tc>
          <w:tcPr>
            <w:tcW w:w="940" w:type="dxa"/>
          </w:tcPr>
          <w:p w:rsidR="00987C44" w:rsidRPr="00987C44" w:rsidRDefault="00987C44" w:rsidP="00987C44">
            <w:pPr>
              <w:jc w:val="center"/>
            </w:pPr>
            <w:r>
              <w:t>nine</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5</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0</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6</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1</w:t>
            </w:r>
          </w:p>
        </w:tc>
        <w:tc>
          <w:tcPr>
            <w:tcW w:w="940" w:type="dxa"/>
            <w:noWrap/>
            <w:vAlign w:val="bottom"/>
            <w:hideMark/>
          </w:tcPr>
          <w:p w:rsidR="00987C44" w:rsidRDefault="00987C44" w:rsidP="00987C44">
            <w:pPr>
              <w:jc w:val="right"/>
              <w:rPr>
                <w:rFonts w:ascii="Calibri" w:hAnsi="Calibri"/>
                <w:color w:val="000000"/>
              </w:rPr>
            </w:pPr>
            <w:r>
              <w:rPr>
                <w:rFonts w:ascii="Calibri" w:hAnsi="Calibri"/>
                <w:color w:val="000000"/>
              </w:rPr>
              <w:t>82</w:t>
            </w:r>
          </w:p>
        </w:tc>
      </w:tr>
    </w:tbl>
    <w:p w:rsidR="00987C44" w:rsidRPr="00987C44" w:rsidRDefault="00987C44" w:rsidP="00987C44">
      <w:pPr>
        <w:pStyle w:val="ListParagraph"/>
        <w:spacing w:after="0"/>
        <w:ind w:left="960"/>
        <w:rPr>
          <w:i/>
          <w:sz w:val="24"/>
          <w:szCs w:val="24"/>
        </w:rPr>
      </w:pPr>
      <w:r>
        <w:rPr>
          <w:noProof/>
        </w:rPr>
        <mc:AlternateContent>
          <mc:Choice Requires="wps">
            <w:drawing>
              <wp:anchor distT="0" distB="0" distL="114300" distR="114300" simplePos="0" relativeHeight="251675648" behindDoc="0" locked="0" layoutInCell="1" allowOverlap="1" wp14:anchorId="5F6F9D77" wp14:editId="57F8CF99">
                <wp:simplePos x="0" y="0"/>
                <wp:positionH relativeFrom="column">
                  <wp:posOffset>1784961</wp:posOffset>
                </wp:positionH>
                <wp:positionV relativeFrom="paragraph">
                  <wp:posOffset>149992</wp:posOffset>
                </wp:positionV>
                <wp:extent cx="3416060" cy="266700"/>
                <wp:effectExtent l="0" t="0" r="0" b="8890"/>
                <wp:wrapNone/>
                <wp:docPr id="1" name="Text Box 1"/>
                <wp:cNvGraphicFramePr/>
                <a:graphic xmlns:a="http://schemas.openxmlformats.org/drawingml/2006/main">
                  <a:graphicData uri="http://schemas.microsoft.com/office/word/2010/wordprocessingShape">
                    <wps:wsp>
                      <wps:cNvSpPr txBox="1"/>
                      <wps:spPr>
                        <a:xfrm>
                          <a:off x="0" y="0"/>
                          <a:ext cx="3416060" cy="266700"/>
                        </a:xfrm>
                        <a:prstGeom prst="rect">
                          <a:avLst/>
                        </a:prstGeom>
                        <a:solidFill>
                          <a:prstClr val="white"/>
                        </a:solidFill>
                        <a:ln>
                          <a:noFill/>
                        </a:ln>
                        <a:effectLst/>
                      </wps:spPr>
                      <wps:txbx>
                        <w:txbxContent>
                          <w:p w:rsidR="00987C44" w:rsidRPr="00526993" w:rsidRDefault="00987C44" w:rsidP="00987C44">
                            <w:pPr>
                              <w:pStyle w:val="Caption"/>
                              <w:spacing w:after="0"/>
                              <w:jc w:val="center"/>
                              <w:rPr>
                                <w:b w:val="0"/>
                                <w:i/>
                                <w:noProof/>
                                <w:color w:val="auto"/>
                                <w:sz w:val="24"/>
                                <w:szCs w:val="24"/>
                              </w:rPr>
                            </w:pPr>
                            <w:r>
                              <w:rPr>
                                <w:b w:val="0"/>
                                <w:i/>
                                <w:color w:val="auto"/>
                                <w:sz w:val="24"/>
                                <w:szCs w:val="24"/>
                              </w:rPr>
                              <w:t>Table</w:t>
                            </w:r>
                            <w:r w:rsidRPr="00526993">
                              <w:rPr>
                                <w:b w:val="0"/>
                                <w:i/>
                                <w:color w:val="auto"/>
                                <w:sz w:val="24"/>
                                <w:szCs w:val="24"/>
                              </w:rPr>
                              <w:t xml:space="preserve"> </w:t>
                            </w:r>
                            <w:r>
                              <w:rPr>
                                <w:b w:val="0"/>
                                <w:i/>
                                <w:color w:val="auto"/>
                                <w:sz w:val="24"/>
                                <w:szCs w:val="24"/>
                              </w:rPr>
                              <w:t>2 Confusion matrix of test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6F9D77" id="Text Box 1" o:spid="_x0000_s1027" type="#_x0000_t202" style="position:absolute;left:0;text-align:left;margin-left:140.55pt;margin-top:11.8pt;width:269pt;height: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" stroked="f">
                <v:textbox style="mso-fit-shape-to-text:t" inset="0,0,0,0">
                  <w:txbxContent>
                    <w:p w:rsidR="00987C44" w:rsidRPr="00526993" w:rsidRDefault="00987C44" w:rsidP="00987C44">
                      <w:pPr>
                        <w:pStyle w:val="Caption"/>
                        <w:spacing w:after="0"/>
                        <w:jc w:val="center"/>
                        <w:rPr>
                          <w:b w:val="0"/>
                          <w:i/>
                          <w:noProof/>
                          <w:color w:val="auto"/>
                          <w:sz w:val="24"/>
                          <w:szCs w:val="24"/>
                        </w:rPr>
                      </w:pPr>
                      <w:r>
                        <w:rPr>
                          <w:b w:val="0"/>
                          <w:i/>
                          <w:color w:val="auto"/>
                          <w:sz w:val="24"/>
                          <w:szCs w:val="24"/>
                        </w:rPr>
                        <w:t>Table</w:t>
                      </w:r>
                      <w:r w:rsidRPr="00526993">
                        <w:rPr>
                          <w:b w:val="0"/>
                          <w:i/>
                          <w:color w:val="auto"/>
                          <w:sz w:val="24"/>
                          <w:szCs w:val="24"/>
                        </w:rPr>
                        <w:t xml:space="preserve"> </w:t>
                      </w:r>
                      <w:r>
                        <w:rPr>
                          <w:b w:val="0"/>
                          <w:i/>
                          <w:color w:val="auto"/>
                          <w:sz w:val="24"/>
                          <w:szCs w:val="24"/>
                        </w:rPr>
                        <w:t>2 Confusion matrix of test set</w:t>
                      </w:r>
                    </w:p>
                  </w:txbxContent>
                </v:textbox>
              </v:shape>
            </w:pict>
          </mc:Fallback>
        </mc:AlternateContent>
      </w:r>
    </w:p>
    <w:p w:rsidR="00987C44" w:rsidRDefault="00987C44" w:rsidP="00987C44">
      <w:pPr>
        <w:pStyle w:val="ListParagraph"/>
        <w:rPr>
          <w:b/>
          <w:i/>
          <w:sz w:val="26"/>
          <w:szCs w:val="26"/>
        </w:rPr>
      </w:pPr>
    </w:p>
    <w:p w:rsidR="00E20770" w:rsidRPr="00526993" w:rsidRDefault="00D841EA" w:rsidP="00526993">
      <w:pPr>
        <w:pStyle w:val="ListParagraph"/>
        <w:numPr>
          <w:ilvl w:val="0"/>
          <w:numId w:val="5"/>
        </w:numPr>
        <w:rPr>
          <w:b/>
          <w:i/>
          <w:sz w:val="26"/>
          <w:szCs w:val="26"/>
        </w:rPr>
      </w:pPr>
      <w:r>
        <w:rPr>
          <w:b/>
          <w:i/>
          <w:sz w:val="26"/>
          <w:szCs w:val="26"/>
        </w:rPr>
        <w:t>Time Series of error during training (every 10</w:t>
      </w:r>
      <w:r w:rsidRPr="00D841EA">
        <w:rPr>
          <w:b/>
          <w:i/>
          <w:sz w:val="26"/>
          <w:szCs w:val="26"/>
          <w:vertAlign w:val="superscript"/>
        </w:rPr>
        <w:t>th</w:t>
      </w:r>
      <w:r>
        <w:rPr>
          <w:b/>
          <w:i/>
          <w:sz w:val="26"/>
          <w:szCs w:val="26"/>
        </w:rPr>
        <w:t xml:space="preserve"> epoch)</w:t>
      </w:r>
    </w:p>
    <w:p w:rsidR="00090D50" w:rsidRPr="00FF56E4" w:rsidRDefault="00987C44" w:rsidP="00987C44">
      <w:pPr>
        <w:pStyle w:val="ListParagraph"/>
        <w:jc w:val="center"/>
        <w:rPr>
          <w:b/>
          <w:i/>
          <w:sz w:val="26"/>
          <w:szCs w:val="26"/>
        </w:rPr>
      </w:pPr>
      <w:r w:rsidRPr="00987C44">
        <w:rPr>
          <w:b/>
          <w:i/>
          <w:noProof/>
          <w:sz w:val="26"/>
          <w:szCs w:val="26"/>
        </w:rPr>
        <w:drawing>
          <wp:inline distT="0" distB="0" distL="0" distR="0">
            <wp:extent cx="5469147" cy="2857801"/>
            <wp:effectExtent l="0" t="0" r="0" b="0"/>
            <wp:docPr id="2" name="Picture 2" descr="C:\Users\shettysj\Downloads\backprop_hitR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ettysj\Downloads\backprop_hitRate.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926" t="3182" r="7534" b="3724"/>
                    <a:stretch/>
                  </pic:blipFill>
                  <pic:spPr bwMode="auto">
                    <a:xfrm>
                      <a:off x="0" y="0"/>
                      <a:ext cx="5487293" cy="2867283"/>
                    </a:xfrm>
                    <a:prstGeom prst="rect">
                      <a:avLst/>
                    </a:prstGeom>
                    <a:noFill/>
                    <a:ln>
                      <a:noFill/>
                    </a:ln>
                    <a:extLst>
                      <a:ext uri="{53640926-AAD7-44D8-BBD7-CCE9431645EC}">
                        <a14:shadowObscured xmlns:a14="http://schemas.microsoft.com/office/drawing/2010/main"/>
                      </a:ext>
                    </a:extLst>
                  </pic:spPr>
                </pic:pic>
              </a:graphicData>
            </a:graphic>
          </wp:inline>
        </w:drawing>
      </w:r>
    </w:p>
    <w:p w:rsidR="00BF5251" w:rsidRDefault="00987C44" w:rsidP="00987C44">
      <w:pPr>
        <w:pStyle w:val="ListParagraph"/>
        <w:keepNext/>
      </w:pPr>
      <w:r>
        <w:rPr>
          <w:noProof/>
        </w:rPr>
        <mc:AlternateContent>
          <mc:Choice Requires="wps">
            <w:drawing>
              <wp:anchor distT="0" distB="0" distL="114300" distR="114300" simplePos="0" relativeHeight="251659264" behindDoc="0" locked="0" layoutInCell="1" allowOverlap="1" wp14:anchorId="12F8BD0C" wp14:editId="6B792683">
                <wp:simplePos x="0" y="0"/>
                <wp:positionH relativeFrom="column">
                  <wp:posOffset>2237321</wp:posOffset>
                </wp:positionH>
                <wp:positionV relativeFrom="paragraph">
                  <wp:posOffset>108693</wp:posOffset>
                </wp:positionV>
                <wp:extent cx="3962400" cy="266700"/>
                <wp:effectExtent l="0" t="0" r="0" b="4445"/>
                <wp:wrapNone/>
                <wp:docPr id="37" name="Text Box 37"/>
                <wp:cNvGraphicFramePr/>
                <a:graphic xmlns:a="http://schemas.openxmlformats.org/drawingml/2006/main">
                  <a:graphicData uri="http://schemas.microsoft.com/office/word/2010/wordprocessingShape">
                    <wps:wsp>
                      <wps:cNvSpPr txBox="1"/>
                      <wps:spPr>
                        <a:xfrm>
                          <a:off x="0" y="0"/>
                          <a:ext cx="3962400" cy="266700"/>
                        </a:xfrm>
                        <a:prstGeom prst="rect">
                          <a:avLst/>
                        </a:prstGeom>
                        <a:solidFill>
                          <a:prstClr val="white"/>
                        </a:solidFill>
                        <a:ln>
                          <a:noFill/>
                        </a:ln>
                        <a:effectLst/>
                      </wps:spPr>
                      <wps:txbx>
                        <w:txbxContent>
                          <w:p w:rsidR="006017FC" w:rsidRPr="00526993" w:rsidRDefault="006017FC" w:rsidP="009F39BF">
                            <w:pPr>
                              <w:pStyle w:val="Caption"/>
                              <w:spacing w:after="0"/>
                              <w:rPr>
                                <w:b w:val="0"/>
                                <w:i/>
                                <w:noProof/>
                                <w:color w:val="auto"/>
                                <w:sz w:val="24"/>
                                <w:szCs w:val="24"/>
                              </w:rPr>
                            </w:pPr>
                            <w:r w:rsidRPr="00526993">
                              <w:rPr>
                                <w:b w:val="0"/>
                                <w:i/>
                                <w:color w:val="auto"/>
                                <w:sz w:val="24"/>
                                <w:szCs w:val="24"/>
                              </w:rPr>
                              <w:t xml:space="preserve">Figure </w:t>
                            </w:r>
                            <w:r w:rsidR="00987C44">
                              <w:rPr>
                                <w:b w:val="0"/>
                                <w:i/>
                                <w:color w:val="auto"/>
                                <w:sz w:val="24"/>
                                <w:szCs w:val="24"/>
                              </w:rPr>
                              <w:t>1</w:t>
                            </w:r>
                            <w:r w:rsidRPr="00526993">
                              <w:rPr>
                                <w:b w:val="0"/>
                                <w:i/>
                                <w:color w:val="auto"/>
                                <w:sz w:val="24"/>
                                <w:szCs w:val="24"/>
                              </w:rPr>
                              <w:t xml:space="preserve"> </w:t>
                            </w:r>
                            <w:r w:rsidR="00987C44">
                              <w:rPr>
                                <w:b w:val="0"/>
                                <w:i/>
                                <w:color w:val="auto"/>
                                <w:sz w:val="24"/>
                                <w:szCs w:val="24"/>
                              </w:rPr>
                              <w:t>Hit rate of training set vs epoch number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F8BD0C" id="Text Box 37" o:spid="_x0000_s1028" type="#_x0000_t202" style="position:absolute;left:0;text-align:left;margin-left:176.15pt;margin-top:8.55pt;width:312pt;height:2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" stroked="f">
                <v:textbox style="mso-fit-shape-to-text:t" inset="0,0,0,0">
                  <w:txbxContent>
                    <w:p w:rsidR="006017FC" w:rsidRPr="00526993" w:rsidRDefault="006017FC" w:rsidP="009F39BF">
                      <w:pPr>
                        <w:pStyle w:val="Caption"/>
                        <w:spacing w:after="0"/>
                        <w:rPr>
                          <w:b w:val="0"/>
                          <w:i/>
                          <w:noProof/>
                          <w:color w:val="auto"/>
                          <w:sz w:val="24"/>
                          <w:szCs w:val="24"/>
                        </w:rPr>
                      </w:pPr>
                      <w:r w:rsidRPr="00526993">
                        <w:rPr>
                          <w:b w:val="0"/>
                          <w:i/>
                          <w:color w:val="auto"/>
                          <w:sz w:val="24"/>
                          <w:szCs w:val="24"/>
                        </w:rPr>
                        <w:t xml:space="preserve">Figure </w:t>
                      </w:r>
                      <w:r w:rsidR="00987C44">
                        <w:rPr>
                          <w:b w:val="0"/>
                          <w:i/>
                          <w:color w:val="auto"/>
                          <w:sz w:val="24"/>
                          <w:szCs w:val="24"/>
                        </w:rPr>
                        <w:t>1</w:t>
                      </w:r>
                      <w:r w:rsidRPr="00526993">
                        <w:rPr>
                          <w:b w:val="0"/>
                          <w:i/>
                          <w:color w:val="auto"/>
                          <w:sz w:val="24"/>
                          <w:szCs w:val="24"/>
                        </w:rPr>
                        <w:t xml:space="preserve"> </w:t>
                      </w:r>
                      <w:r w:rsidR="00987C44">
                        <w:rPr>
                          <w:b w:val="0"/>
                          <w:i/>
                          <w:color w:val="auto"/>
                          <w:sz w:val="24"/>
                          <w:szCs w:val="24"/>
                        </w:rPr>
                        <w:t>Hit rate of training set vs epoch number</w:t>
                      </w:r>
                    </w:p>
                  </w:txbxContent>
                </v:textbox>
              </v:shape>
            </w:pict>
          </mc:Fallback>
        </mc:AlternateContent>
      </w:r>
    </w:p>
    <w:p w:rsidR="00FF4C8D" w:rsidRDefault="00FF4C8D" w:rsidP="00FF4C8D"/>
    <w:p w:rsidR="00FF4C8D" w:rsidRDefault="00A346B3" w:rsidP="00987C44">
      <w:pPr>
        <w:pStyle w:val="ListParagraph"/>
        <w:numPr>
          <w:ilvl w:val="0"/>
          <w:numId w:val="5"/>
        </w:numPr>
      </w:pPr>
      <w:r>
        <w:t>Hit Rate of testing data = 88.2%</w:t>
      </w:r>
    </w:p>
    <w:p w:rsidR="006017FC" w:rsidRDefault="001A6E4C" w:rsidP="006017FC">
      <w:pPr>
        <w:pStyle w:val="Heading1"/>
        <w:spacing w:before="0"/>
      </w:pPr>
      <w:r>
        <w:t>Discussion</w:t>
      </w:r>
    </w:p>
    <w:p w:rsidR="006017FC" w:rsidRDefault="006017FC" w:rsidP="006017FC">
      <w:r>
        <w:t xml:space="preserve">As observed in the hit rate graph, the hit rate steadily increases and saturates at a certain point. </w:t>
      </w:r>
      <w:r w:rsidRPr="006017FC">
        <w:t>The goal of backpropagation is to optimize the weights so that the neural network can learn how to correctly map arbitrary inputs to outputs.</w:t>
      </w:r>
      <w:r>
        <w:t xml:space="preserve"> With each forward pass, the output is computed and classified into the corresponding images by comparing the highest output generated by the neurons. This neuron’s weights are increased for the particular label, such that at the end of the training, each neuron corresponds to one of the 10 labels. The system was first observed without the addition of momentum and is observed to take a larger number of training cycles to reach the present efficiency. On increasing the learning rates and the momentum to a larger value than that allocated presently, the hit rate is observed to fluctuate more.</w:t>
      </w:r>
    </w:p>
    <w:p w:rsidR="00364538" w:rsidRDefault="00364538" w:rsidP="006017FC">
      <w:r>
        <w:lastRenderedPageBreak/>
        <w:t>The hit rate is observed to steeply rise up until the 21</w:t>
      </w:r>
      <w:r w:rsidRPr="00364538">
        <w:rPr>
          <w:vertAlign w:val="superscript"/>
        </w:rPr>
        <w:t>st</w:t>
      </w:r>
      <w:r>
        <w:t xml:space="preserve"> epoch after which it starts fluctuating. The error rate at these points is comparatively low and due to a moderately high learning rate, the hit rate is observed to fluctuate till it optimizes to an average of 90-100%.</w:t>
      </w:r>
    </w:p>
    <w:p w:rsidR="006017FC" w:rsidRDefault="006017FC" w:rsidP="006017FC">
      <w:r>
        <w:t xml:space="preserve">The confusion matrix is used to denote the number of accurately classified data points. </w:t>
      </w:r>
      <w:r w:rsidR="00EB25E9">
        <w:t>The rows denote the computed output and the columns denote the expected outputs. The diagonal therefore provides the correctly classified data. The summation of these was divided by the total and compared to the total to verify its accuracy. It is observed that images with similar features are increasingly incorrectly classified in one another, for example 8, 0 or 9.</w:t>
      </w:r>
    </w:p>
    <w:p w:rsidR="00EB25E9" w:rsidRDefault="00EB25E9" w:rsidP="006017FC">
      <w:r>
        <w:t>Each of the hidden neurons gets trained on particular features</w:t>
      </w:r>
      <w:r w:rsidR="00364538">
        <w:t>. The number of hidden layer neurons were tested over a range 50-300. The less number of neurons resulted in a lower prediction rate and the higher number of neurons increased computation time with no increase in efficiency. An optimum number of 100 was selected. The number of epochs required and the time taken for each epoch was quite extensive. The high accuracy though, compensates for these shortcomings.</w:t>
      </w:r>
    </w:p>
    <w:p w:rsidR="00364538" w:rsidRPr="006017FC" w:rsidRDefault="00364538" w:rsidP="00364538">
      <w:r>
        <w:t xml:space="preserve">The Backpropagation algorithm is increasingly used in image classification. </w:t>
      </w:r>
      <w:r w:rsidRPr="00364538">
        <w:t>The principle of the backpropagation approach is to model a given function by modifying internal weightings of input signals to produce an expected output signal. The system is trained using a supervised learning method, where the error between the system’s output and a known expected output is presented to the system and used to modify its internal state.</w:t>
      </w:r>
    </w:p>
    <w:p w:rsidR="00277F00" w:rsidRDefault="00277F00" w:rsidP="00A346B3">
      <w:pPr>
        <w:pStyle w:val="Heading1"/>
      </w:pPr>
    </w:p>
    <w:p w:rsidR="00277F00" w:rsidRDefault="00277F00" w:rsidP="00A346B3">
      <w:pPr>
        <w:pStyle w:val="Heading1"/>
      </w:pPr>
    </w:p>
    <w:p w:rsidR="00277F00" w:rsidRDefault="00277F00" w:rsidP="00A346B3">
      <w:pPr>
        <w:pStyle w:val="Heading1"/>
      </w:pPr>
    </w:p>
    <w:p w:rsidR="00277F00" w:rsidRDefault="00277F00" w:rsidP="00A346B3">
      <w:pPr>
        <w:pStyle w:val="Heading1"/>
      </w:pPr>
    </w:p>
    <w:p w:rsidR="00277F00" w:rsidRDefault="00277F00" w:rsidP="00A346B3">
      <w:pPr>
        <w:pStyle w:val="Heading1"/>
      </w:pPr>
    </w:p>
    <w:p w:rsidR="00277F00" w:rsidRDefault="00277F00" w:rsidP="00A346B3">
      <w:pPr>
        <w:pStyle w:val="Heading1"/>
      </w:pPr>
    </w:p>
    <w:p w:rsidR="00277F00" w:rsidRDefault="00277F00" w:rsidP="00A346B3">
      <w:pPr>
        <w:pStyle w:val="Heading1"/>
      </w:pPr>
    </w:p>
    <w:p w:rsidR="00516395" w:rsidRDefault="00516395" w:rsidP="00516395"/>
    <w:p w:rsidR="00516395" w:rsidRDefault="00516395" w:rsidP="00516395"/>
    <w:p w:rsidR="00516395" w:rsidRDefault="00516395" w:rsidP="00516395"/>
    <w:p w:rsidR="00516395" w:rsidRDefault="00516395" w:rsidP="00516395"/>
    <w:p w:rsidR="00277F00" w:rsidRDefault="00277F00" w:rsidP="00277F00">
      <w:pPr>
        <w:pStyle w:val="Heading1"/>
      </w:pPr>
      <w:r>
        <w:lastRenderedPageBreak/>
        <w:t>Problem 2</w:t>
      </w:r>
    </w:p>
    <w:p w:rsidR="00277F00" w:rsidRDefault="00277F00" w:rsidP="00277F00">
      <w:r>
        <w:t xml:space="preserve">An auto-encoder network was trained using the implementation of the backpropagation algorithm from Problem 1. The purpose was to obtain a good set of features representing the images. The training was regulated using the loss function and the grayscale image of the final output was plotted and compared to the original image. </w:t>
      </w:r>
    </w:p>
    <w:p w:rsidR="00277F00" w:rsidRDefault="00277F00" w:rsidP="00277F00">
      <w:pPr>
        <w:pStyle w:val="Heading1"/>
        <w:spacing w:before="120"/>
      </w:pPr>
      <w:r>
        <w:t>System Description:</w:t>
      </w:r>
    </w:p>
    <w:p w:rsidR="00277F00" w:rsidRDefault="00277F00" w:rsidP="00277F00">
      <w:pPr>
        <w:pStyle w:val="ListParagraph"/>
        <w:numPr>
          <w:ilvl w:val="0"/>
          <w:numId w:val="10"/>
        </w:numPr>
      </w:pPr>
      <w:r>
        <w:t>Number of hidden neurons = 100</w:t>
      </w:r>
    </w:p>
    <w:p w:rsidR="00277F00" w:rsidRDefault="00277F00" w:rsidP="00277F00">
      <w:pPr>
        <w:pStyle w:val="ListParagraph"/>
        <w:numPr>
          <w:ilvl w:val="0"/>
          <w:numId w:val="10"/>
        </w:numPr>
      </w:pPr>
      <w:r>
        <w:t>Learning rates = 0.06</w:t>
      </w:r>
    </w:p>
    <w:p w:rsidR="00277F00" w:rsidRDefault="00277F00" w:rsidP="00277F00">
      <w:pPr>
        <w:pStyle w:val="ListParagraph"/>
        <w:numPr>
          <w:ilvl w:val="0"/>
          <w:numId w:val="10"/>
        </w:numPr>
      </w:pPr>
      <w:r>
        <w:t>Alpha of momentum = 0.6</w:t>
      </w:r>
    </w:p>
    <w:p w:rsidR="00277F00" w:rsidRDefault="00277F00" w:rsidP="00277F00">
      <w:pPr>
        <w:pStyle w:val="ListParagraph"/>
        <w:numPr>
          <w:ilvl w:val="0"/>
          <w:numId w:val="10"/>
        </w:numPr>
      </w:pPr>
      <w:r>
        <w:t xml:space="preserve">Output thresholds: </w:t>
      </w:r>
    </w:p>
    <w:p w:rsidR="00277F00" w:rsidRDefault="00277F00" w:rsidP="00277F00">
      <w:pPr>
        <w:pStyle w:val="ListParagraph"/>
        <w:numPr>
          <w:ilvl w:val="0"/>
          <w:numId w:val="11"/>
        </w:numPr>
      </w:pPr>
      <w:r>
        <w:t>Maximum threshold = 1</w:t>
      </w:r>
    </w:p>
    <w:p w:rsidR="00277F00" w:rsidRDefault="00277F00" w:rsidP="00277F00">
      <w:pPr>
        <w:pStyle w:val="ListParagraph"/>
        <w:numPr>
          <w:ilvl w:val="0"/>
          <w:numId w:val="11"/>
        </w:numPr>
      </w:pPr>
      <w:r>
        <w:t>Minimum threshold = 0</w:t>
      </w:r>
    </w:p>
    <w:p w:rsidR="00277F00" w:rsidRDefault="00277F00" w:rsidP="00277F00">
      <w:pPr>
        <w:pStyle w:val="ListParagraph"/>
        <w:numPr>
          <w:ilvl w:val="0"/>
          <w:numId w:val="12"/>
        </w:numPr>
      </w:pPr>
      <w:r>
        <w:t>Rule for choosing initial weights: weights are randomly generated with values ranging between -1 and 1</w:t>
      </w:r>
    </w:p>
    <w:p w:rsidR="00277F00" w:rsidRDefault="00277F00" w:rsidP="00277F00">
      <w:pPr>
        <w:pStyle w:val="ListParagraph"/>
        <w:numPr>
          <w:ilvl w:val="0"/>
          <w:numId w:val="12"/>
        </w:numPr>
      </w:pPr>
      <w:r w:rsidRPr="00A346B3">
        <w:t>Criteria to stop training: the training was tried over 150 epochs. Due to the excessive computation time necessary, the results were observed at this point and plotted</w:t>
      </w:r>
    </w:p>
    <w:p w:rsidR="00277F00" w:rsidRDefault="00277F00" w:rsidP="00277F00">
      <w:pPr>
        <w:pStyle w:val="Heading1"/>
        <w:spacing w:before="0"/>
      </w:pPr>
      <w:r>
        <w:t>Results</w:t>
      </w:r>
    </w:p>
    <w:p w:rsidR="00277F00" w:rsidRDefault="00277F00" w:rsidP="00277F00">
      <w:pPr>
        <w:pStyle w:val="ListParagraph"/>
        <w:numPr>
          <w:ilvl w:val="0"/>
          <w:numId w:val="7"/>
        </w:numPr>
        <w:spacing w:after="0" w:line="240" w:lineRule="auto"/>
        <w:rPr>
          <w:b/>
          <w:i/>
          <w:sz w:val="26"/>
          <w:szCs w:val="26"/>
        </w:rPr>
      </w:pPr>
      <w:r>
        <w:rPr>
          <w:b/>
          <w:i/>
          <w:sz w:val="26"/>
          <w:szCs w:val="26"/>
        </w:rPr>
        <w:t>Loss function of training set and test set</w:t>
      </w:r>
    </w:p>
    <w:p w:rsidR="00277F00" w:rsidRPr="00A346B3" w:rsidRDefault="00277F00" w:rsidP="00277F00">
      <w:pPr>
        <w:pStyle w:val="ListParagraph"/>
        <w:spacing w:after="0" w:line="240" w:lineRule="auto"/>
      </w:pPr>
      <w:r w:rsidRPr="00A346B3">
        <w:t>The total loss function ove</w:t>
      </w:r>
      <w:r>
        <w:t>r 1000 data points from the training set</w:t>
      </w:r>
      <w:r w:rsidRPr="00A346B3">
        <w:t xml:space="preserve"> </w:t>
      </w:r>
      <w:r>
        <w:t>and 1000 data points from the test set was plotted</w:t>
      </w:r>
    </w:p>
    <w:p w:rsidR="00277F00" w:rsidRDefault="00277F00" w:rsidP="00277F00">
      <w:pPr>
        <w:pStyle w:val="ListParagraph"/>
        <w:spacing w:after="0" w:line="240" w:lineRule="auto"/>
        <w:jc w:val="center"/>
        <w:rPr>
          <w:b/>
          <w:i/>
          <w:sz w:val="26"/>
          <w:szCs w:val="26"/>
        </w:rPr>
      </w:pPr>
      <w:r w:rsidRPr="00277F00">
        <w:rPr>
          <w:b/>
          <w:i/>
          <w:noProof/>
          <w:sz w:val="26"/>
          <w:szCs w:val="26"/>
        </w:rPr>
        <w:drawing>
          <wp:inline distT="0" distB="0" distL="0" distR="0" wp14:anchorId="3DE12ED5" wp14:editId="02CE651E">
            <wp:extent cx="2349349" cy="2018581"/>
            <wp:effectExtent l="0" t="0" r="0" b="1270"/>
            <wp:docPr id="7" name="Picture 7" descr="C:\Users\shettysj\Documents\intelligent systems\HW34\HW34\training_vs_tes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hettysj\Documents\intelligent systems\HW34\HW34\training_vs_testing.jpg"/>
                    <pic:cNvPicPr>
                      <a:picLocks noChangeAspect="1" noChangeArrowheads="1"/>
                    </pic:cNvPicPr>
                  </pic:nvPicPr>
                  <pic:blipFill rotWithShape="1">
                    <a:blip r:embed="rId10">
                      <a:extLst>
                        <a:ext uri="{28A0092B-C50C-407E-A947-70E740481C1C}">
                          <a14:useLocalDpi xmlns:a14="http://schemas.microsoft.com/office/drawing/2010/main" val="0"/>
                        </a:ext>
                      </a:extLst>
                    </a:blip>
                    <a:srcRect l="5179" r="7438"/>
                    <a:stretch/>
                  </pic:blipFill>
                  <pic:spPr bwMode="auto">
                    <a:xfrm>
                      <a:off x="0" y="0"/>
                      <a:ext cx="2375448" cy="2041005"/>
                    </a:xfrm>
                    <a:prstGeom prst="rect">
                      <a:avLst/>
                    </a:prstGeom>
                    <a:noFill/>
                    <a:ln>
                      <a:noFill/>
                    </a:ln>
                    <a:extLst>
                      <a:ext uri="{53640926-AAD7-44D8-BBD7-CCE9431645EC}">
                        <a14:shadowObscured xmlns:a14="http://schemas.microsoft.com/office/drawing/2010/main"/>
                      </a:ext>
                    </a:extLst>
                  </pic:spPr>
                </pic:pic>
              </a:graphicData>
            </a:graphic>
          </wp:inline>
        </w:drawing>
      </w:r>
    </w:p>
    <w:p w:rsidR="00277F00" w:rsidRDefault="00277F00" w:rsidP="00277F00">
      <w:pPr>
        <w:pStyle w:val="ListParagraph"/>
        <w:spacing w:after="0" w:line="240" w:lineRule="auto"/>
        <w:rPr>
          <w:b/>
          <w:i/>
          <w:sz w:val="26"/>
          <w:szCs w:val="26"/>
        </w:rPr>
      </w:pPr>
      <w:r>
        <w:rPr>
          <w:noProof/>
        </w:rPr>
        <mc:AlternateContent>
          <mc:Choice Requires="wps">
            <w:drawing>
              <wp:anchor distT="0" distB="0" distL="114300" distR="114300" simplePos="0" relativeHeight="251725824" behindDoc="0" locked="0" layoutInCell="1" allowOverlap="1" wp14:anchorId="4309EB2B" wp14:editId="6E8F9E19">
                <wp:simplePos x="0" y="0"/>
                <wp:positionH relativeFrom="column">
                  <wp:posOffset>1094956</wp:posOffset>
                </wp:positionH>
                <wp:positionV relativeFrom="paragraph">
                  <wp:posOffset>6925</wp:posOffset>
                </wp:positionV>
                <wp:extent cx="4977442" cy="266700"/>
                <wp:effectExtent l="0" t="0" r="0" b="4445"/>
                <wp:wrapNone/>
                <wp:docPr id="34" name="Text Box 34"/>
                <wp:cNvGraphicFramePr/>
                <a:graphic xmlns:a="http://schemas.openxmlformats.org/drawingml/2006/main">
                  <a:graphicData uri="http://schemas.microsoft.com/office/word/2010/wordprocessingShape">
                    <wps:wsp>
                      <wps:cNvSpPr txBox="1"/>
                      <wps:spPr>
                        <a:xfrm>
                          <a:off x="0" y="0"/>
                          <a:ext cx="4977442" cy="266700"/>
                        </a:xfrm>
                        <a:prstGeom prst="rect">
                          <a:avLst/>
                        </a:prstGeom>
                        <a:solidFill>
                          <a:prstClr val="white"/>
                        </a:solidFill>
                        <a:ln>
                          <a:noFill/>
                        </a:ln>
                        <a:effectLst/>
                      </wps:spPr>
                      <wps:txbx>
                        <w:txbxContent>
                          <w:p w:rsidR="00277F00" w:rsidRPr="00526993" w:rsidRDefault="00277F00" w:rsidP="00277F00">
                            <w:pPr>
                              <w:pStyle w:val="Caption"/>
                              <w:spacing w:after="0"/>
                              <w:jc w:val="center"/>
                              <w:rPr>
                                <w:b w:val="0"/>
                                <w:i/>
                                <w:noProof/>
                                <w:color w:val="auto"/>
                                <w:sz w:val="24"/>
                                <w:szCs w:val="24"/>
                              </w:rPr>
                            </w:pPr>
                            <w:r w:rsidRPr="00526993">
                              <w:rPr>
                                <w:b w:val="0"/>
                                <w:i/>
                                <w:color w:val="auto"/>
                                <w:sz w:val="24"/>
                                <w:szCs w:val="24"/>
                              </w:rPr>
                              <w:t xml:space="preserve">Figure </w:t>
                            </w:r>
                            <w:r>
                              <w:rPr>
                                <w:b w:val="0"/>
                                <w:i/>
                                <w:color w:val="auto"/>
                                <w:sz w:val="24"/>
                                <w:szCs w:val="24"/>
                              </w:rPr>
                              <w:t>2</w:t>
                            </w:r>
                            <w:r w:rsidRPr="00526993">
                              <w:rPr>
                                <w:b w:val="0"/>
                                <w:i/>
                                <w:color w:val="auto"/>
                                <w:sz w:val="24"/>
                                <w:szCs w:val="24"/>
                              </w:rPr>
                              <w:t xml:space="preserve"> </w:t>
                            </w:r>
                            <w:r>
                              <w:rPr>
                                <w:b w:val="0"/>
                                <w:i/>
                                <w:color w:val="auto"/>
                                <w:sz w:val="24"/>
                                <w:szCs w:val="24"/>
                              </w:rPr>
                              <w:t>Bar graph of loss function of training set and loss function of test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09EB2B" id="Text Box 34" o:spid="_x0000_s1029" type="#_x0000_t202" style="position:absolute;left:0;text-align:left;margin-left:86.2pt;margin-top:.55pt;width:391.9pt;height:21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" stroked="f">
                <v:textbox style="mso-fit-shape-to-text:t" inset="0,0,0,0">
                  <w:txbxContent>
                    <w:p w:rsidR="00277F00" w:rsidRPr="00526993" w:rsidRDefault="00277F00" w:rsidP="00277F00">
                      <w:pPr>
                        <w:pStyle w:val="Caption"/>
                        <w:spacing w:after="0"/>
                        <w:jc w:val="center"/>
                        <w:rPr>
                          <w:b w:val="0"/>
                          <w:i/>
                          <w:noProof/>
                          <w:color w:val="auto"/>
                          <w:sz w:val="24"/>
                          <w:szCs w:val="24"/>
                        </w:rPr>
                      </w:pPr>
                      <w:r w:rsidRPr="00526993">
                        <w:rPr>
                          <w:b w:val="0"/>
                          <w:i/>
                          <w:color w:val="auto"/>
                          <w:sz w:val="24"/>
                          <w:szCs w:val="24"/>
                        </w:rPr>
                        <w:t xml:space="preserve">Figure </w:t>
                      </w:r>
                      <w:r>
                        <w:rPr>
                          <w:b w:val="0"/>
                          <w:i/>
                          <w:color w:val="auto"/>
                          <w:sz w:val="24"/>
                          <w:szCs w:val="24"/>
                        </w:rPr>
                        <w:t>2</w:t>
                      </w:r>
                      <w:r w:rsidRPr="00526993">
                        <w:rPr>
                          <w:b w:val="0"/>
                          <w:i/>
                          <w:color w:val="auto"/>
                          <w:sz w:val="24"/>
                          <w:szCs w:val="24"/>
                        </w:rPr>
                        <w:t xml:space="preserve"> </w:t>
                      </w:r>
                      <w:r>
                        <w:rPr>
                          <w:b w:val="0"/>
                          <w:i/>
                          <w:color w:val="auto"/>
                          <w:sz w:val="24"/>
                          <w:szCs w:val="24"/>
                        </w:rPr>
                        <w:t>Bar graph of loss function of training set and loss function of test set</w:t>
                      </w:r>
                    </w:p>
                  </w:txbxContent>
                </v:textbox>
              </v:shape>
            </w:pict>
          </mc:Fallback>
        </mc:AlternateContent>
      </w:r>
    </w:p>
    <w:p w:rsidR="00277F00" w:rsidRDefault="00277F00" w:rsidP="00277F00">
      <w:pPr>
        <w:pStyle w:val="ListParagraph"/>
        <w:spacing w:after="0" w:line="240" w:lineRule="auto"/>
        <w:rPr>
          <w:b/>
          <w:i/>
          <w:sz w:val="26"/>
          <w:szCs w:val="26"/>
        </w:rPr>
      </w:pPr>
    </w:p>
    <w:p w:rsidR="00277F00" w:rsidRDefault="00277F00" w:rsidP="00277F00">
      <w:pPr>
        <w:pStyle w:val="ListParagraph"/>
        <w:numPr>
          <w:ilvl w:val="0"/>
          <w:numId w:val="7"/>
        </w:numPr>
        <w:spacing w:after="0" w:line="240" w:lineRule="auto"/>
        <w:rPr>
          <w:b/>
          <w:i/>
          <w:sz w:val="26"/>
          <w:szCs w:val="26"/>
        </w:rPr>
      </w:pPr>
      <w:r>
        <w:rPr>
          <w:b/>
          <w:i/>
          <w:sz w:val="26"/>
          <w:szCs w:val="26"/>
        </w:rPr>
        <w:t xml:space="preserve">Loss function of training set and test set for each digit </w:t>
      </w:r>
    </w:p>
    <w:p w:rsidR="00277F00" w:rsidRDefault="00277F00" w:rsidP="00277F00">
      <w:pPr>
        <w:pStyle w:val="ListParagraph"/>
        <w:spacing w:after="0" w:line="240" w:lineRule="auto"/>
        <w:jc w:val="center"/>
        <w:rPr>
          <w:b/>
          <w:i/>
          <w:sz w:val="26"/>
          <w:szCs w:val="26"/>
        </w:rPr>
      </w:pPr>
      <w:r w:rsidRPr="00277F00">
        <w:rPr>
          <w:b/>
          <w:i/>
          <w:noProof/>
          <w:sz w:val="26"/>
          <w:szCs w:val="26"/>
        </w:rPr>
        <w:drawing>
          <wp:inline distT="0" distB="0" distL="0" distR="0" wp14:anchorId="3B5A11D5" wp14:editId="096AE58F">
            <wp:extent cx="3113107" cy="2337333"/>
            <wp:effectExtent l="0" t="0" r="0" b="6350"/>
            <wp:docPr id="5" name="Picture 5" descr="C:\Users\shettysj\Documents\intelligent systems\HW34\HW34\digits_lo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ettysj\Documents\intelligent systems\HW34\HW34\digits_loss.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7268" cy="2355473"/>
                    </a:xfrm>
                    <a:prstGeom prst="rect">
                      <a:avLst/>
                    </a:prstGeom>
                    <a:noFill/>
                    <a:ln>
                      <a:noFill/>
                    </a:ln>
                  </pic:spPr>
                </pic:pic>
              </a:graphicData>
            </a:graphic>
          </wp:inline>
        </w:drawing>
      </w:r>
    </w:p>
    <w:p w:rsidR="00277F00" w:rsidRPr="00AB440F" w:rsidRDefault="00C50974" w:rsidP="00C50974">
      <w:pPr>
        <w:pStyle w:val="ListParagraph"/>
        <w:spacing w:after="0" w:line="240" w:lineRule="auto"/>
        <w:jc w:val="center"/>
        <w:rPr>
          <w:b/>
          <w:i/>
          <w:sz w:val="26"/>
          <w:szCs w:val="26"/>
        </w:rPr>
      </w:pPr>
      <w:r>
        <w:rPr>
          <w:noProof/>
        </w:rPr>
        <mc:AlternateContent>
          <mc:Choice Requires="wps">
            <w:drawing>
              <wp:anchor distT="0" distB="0" distL="114300" distR="114300" simplePos="0" relativeHeight="251681792" behindDoc="0" locked="0" layoutInCell="1" allowOverlap="1" wp14:anchorId="61AB0AE1" wp14:editId="79CD5165">
                <wp:simplePos x="0" y="0"/>
                <wp:positionH relativeFrom="column">
                  <wp:posOffset>155276</wp:posOffset>
                </wp:positionH>
                <wp:positionV relativeFrom="paragraph">
                  <wp:posOffset>32493</wp:posOffset>
                </wp:positionV>
                <wp:extent cx="6849374" cy="266700"/>
                <wp:effectExtent l="0" t="0" r="8890" b="4445"/>
                <wp:wrapNone/>
                <wp:docPr id="24" name="Text Box 24"/>
                <wp:cNvGraphicFramePr/>
                <a:graphic xmlns:a="http://schemas.openxmlformats.org/drawingml/2006/main">
                  <a:graphicData uri="http://schemas.microsoft.com/office/word/2010/wordprocessingShape">
                    <wps:wsp>
                      <wps:cNvSpPr txBox="1"/>
                      <wps:spPr>
                        <a:xfrm>
                          <a:off x="0" y="0"/>
                          <a:ext cx="6849374" cy="266700"/>
                        </a:xfrm>
                        <a:prstGeom prst="rect">
                          <a:avLst/>
                        </a:prstGeom>
                        <a:solidFill>
                          <a:prstClr val="white"/>
                        </a:solidFill>
                        <a:ln>
                          <a:noFill/>
                        </a:ln>
                        <a:effectLst/>
                      </wps:spPr>
                      <wps:txbx>
                        <w:txbxContent>
                          <w:p w:rsidR="00277F00" w:rsidRPr="00526993" w:rsidRDefault="00277F00" w:rsidP="00277F00">
                            <w:pPr>
                              <w:pStyle w:val="Caption"/>
                              <w:spacing w:after="0"/>
                              <w:jc w:val="center"/>
                              <w:rPr>
                                <w:b w:val="0"/>
                                <w:i/>
                                <w:noProof/>
                                <w:color w:val="auto"/>
                                <w:sz w:val="24"/>
                                <w:szCs w:val="24"/>
                              </w:rPr>
                            </w:pPr>
                            <w:r w:rsidRPr="00526993">
                              <w:rPr>
                                <w:b w:val="0"/>
                                <w:i/>
                                <w:color w:val="auto"/>
                                <w:sz w:val="24"/>
                                <w:szCs w:val="24"/>
                              </w:rPr>
                              <w:t xml:space="preserve">Figure </w:t>
                            </w:r>
                            <w:r>
                              <w:rPr>
                                <w:b w:val="0"/>
                                <w:i/>
                                <w:color w:val="auto"/>
                                <w:sz w:val="24"/>
                                <w:szCs w:val="24"/>
                              </w:rPr>
                              <w:t>3 Bar graph of loss function of training set and loss function of test set for each digit in the label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AB0AE1" id="Text Box 24" o:spid="_x0000_s1030" type="#_x0000_t202" style="position:absolute;left:0;text-align:left;margin-left:12.25pt;margin-top:2.55pt;width:539.3pt;height:21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" stroked="f">
                <v:textbox style="mso-fit-shape-to-text:t" inset="0,0,0,0">
                  <w:txbxContent>
                    <w:p w:rsidR="00277F00" w:rsidRPr="00526993" w:rsidRDefault="00277F00" w:rsidP="00277F00">
                      <w:pPr>
                        <w:pStyle w:val="Caption"/>
                        <w:spacing w:after="0"/>
                        <w:jc w:val="center"/>
                        <w:rPr>
                          <w:b w:val="0"/>
                          <w:i/>
                          <w:noProof/>
                          <w:color w:val="auto"/>
                          <w:sz w:val="24"/>
                          <w:szCs w:val="24"/>
                        </w:rPr>
                      </w:pPr>
                      <w:r w:rsidRPr="00526993">
                        <w:rPr>
                          <w:b w:val="0"/>
                          <w:i/>
                          <w:color w:val="auto"/>
                          <w:sz w:val="24"/>
                          <w:szCs w:val="24"/>
                        </w:rPr>
                        <w:t xml:space="preserve">Figure </w:t>
                      </w:r>
                      <w:r>
                        <w:rPr>
                          <w:b w:val="0"/>
                          <w:i/>
                          <w:color w:val="auto"/>
                          <w:sz w:val="24"/>
                          <w:szCs w:val="24"/>
                        </w:rPr>
                        <w:t>3 Bar graph of loss function of training set and loss function of test set for each digit in the label set</w:t>
                      </w:r>
                    </w:p>
                  </w:txbxContent>
                </v:textbox>
              </v:shape>
            </w:pict>
          </mc:Fallback>
        </mc:AlternateContent>
      </w:r>
      <w:r w:rsidR="00277F00">
        <w:rPr>
          <w:noProof/>
        </w:rPr>
        <mc:AlternateContent>
          <mc:Choice Requires="wps">
            <w:drawing>
              <wp:anchor distT="0" distB="0" distL="114300" distR="114300" simplePos="0" relativeHeight="251679744" behindDoc="0" locked="0" layoutInCell="1" allowOverlap="1" wp14:anchorId="54B892F7" wp14:editId="47EAF090">
                <wp:simplePos x="0" y="0"/>
                <wp:positionH relativeFrom="column">
                  <wp:posOffset>-3232150</wp:posOffset>
                </wp:positionH>
                <wp:positionV relativeFrom="paragraph">
                  <wp:posOffset>2198370</wp:posOffset>
                </wp:positionV>
                <wp:extent cx="2933700" cy="266700"/>
                <wp:effectExtent l="0" t="0" r="0" b="4445"/>
                <wp:wrapNone/>
                <wp:docPr id="33" name="Text Box 33"/>
                <wp:cNvGraphicFramePr/>
                <a:graphic xmlns:a="http://schemas.openxmlformats.org/drawingml/2006/main">
                  <a:graphicData uri="http://schemas.microsoft.com/office/word/2010/wordprocessingShape">
                    <wps:wsp>
                      <wps:cNvSpPr txBox="1"/>
                      <wps:spPr>
                        <a:xfrm>
                          <a:off x="0" y="0"/>
                          <a:ext cx="2933700" cy="266700"/>
                        </a:xfrm>
                        <a:prstGeom prst="rect">
                          <a:avLst/>
                        </a:prstGeom>
                        <a:solidFill>
                          <a:prstClr val="white"/>
                        </a:solidFill>
                        <a:ln>
                          <a:noFill/>
                        </a:ln>
                        <a:effectLst/>
                      </wps:spPr>
                      <wps:txbx>
                        <w:txbxContent>
                          <w:p w:rsidR="00277F00" w:rsidRPr="00526993" w:rsidRDefault="00277F00" w:rsidP="00277F00">
                            <w:pPr>
                              <w:pStyle w:val="Caption"/>
                              <w:spacing w:after="0"/>
                              <w:rPr>
                                <w:b w:val="0"/>
                                <w:i/>
                                <w:noProof/>
                                <w:color w:val="auto"/>
                                <w:sz w:val="24"/>
                                <w:szCs w:val="24"/>
                              </w:rPr>
                            </w:pPr>
                            <w:r w:rsidRPr="00526993">
                              <w:rPr>
                                <w:b w:val="0"/>
                                <w:i/>
                                <w:color w:val="auto"/>
                                <w:sz w:val="24"/>
                                <w:szCs w:val="24"/>
                              </w:rPr>
                              <w:t xml:space="preserve">Figure </w:t>
                            </w:r>
                            <w:r>
                              <w:rPr>
                                <w:b w:val="0"/>
                                <w:i/>
                                <w:color w:val="auto"/>
                                <w:sz w:val="24"/>
                                <w:szCs w:val="24"/>
                              </w:rPr>
                              <w:t>6</w:t>
                            </w:r>
                            <w:r w:rsidRPr="00526993">
                              <w:rPr>
                                <w:b w:val="0"/>
                                <w:i/>
                                <w:color w:val="auto"/>
                                <w:sz w:val="24"/>
                                <w:szCs w:val="24"/>
                              </w:rPr>
                              <w:t xml:space="preserve"> </w:t>
                            </w:r>
                            <w:r w:rsidRPr="00F5412A">
                              <w:rPr>
                                <w:b w:val="0"/>
                                <w:i/>
                                <w:color w:val="auto"/>
                                <w:sz w:val="24"/>
                                <w:szCs w:val="24"/>
                              </w:rPr>
                              <w:t>spike rate of neuron A vs. 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4B892F7" id="Text Box 33" o:spid="_x0000_s1031" type="#_x0000_t202" style="position:absolute;left:0;text-align:left;margin-left:-254.5pt;margin-top:173.1pt;width:231pt;height:21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" stroked="f">
                <v:textbox style="mso-fit-shape-to-text:t" inset="0,0,0,0">
                  <w:txbxContent>
                    <w:p w:rsidR="00277F00" w:rsidRPr="00526993" w:rsidRDefault="00277F00" w:rsidP="00277F00">
                      <w:pPr>
                        <w:pStyle w:val="Caption"/>
                        <w:spacing w:after="0"/>
                        <w:rPr>
                          <w:b w:val="0"/>
                          <w:i/>
                          <w:noProof/>
                          <w:color w:val="auto"/>
                          <w:sz w:val="24"/>
                          <w:szCs w:val="24"/>
                        </w:rPr>
                      </w:pPr>
                      <w:r w:rsidRPr="00526993">
                        <w:rPr>
                          <w:b w:val="0"/>
                          <w:i/>
                          <w:color w:val="auto"/>
                          <w:sz w:val="24"/>
                          <w:szCs w:val="24"/>
                        </w:rPr>
                        <w:t xml:space="preserve">Figure </w:t>
                      </w:r>
                      <w:r>
                        <w:rPr>
                          <w:b w:val="0"/>
                          <w:i/>
                          <w:color w:val="auto"/>
                          <w:sz w:val="24"/>
                          <w:szCs w:val="24"/>
                        </w:rPr>
                        <w:t>6</w:t>
                      </w:r>
                      <w:r w:rsidRPr="00526993">
                        <w:rPr>
                          <w:b w:val="0"/>
                          <w:i/>
                          <w:color w:val="auto"/>
                          <w:sz w:val="24"/>
                          <w:szCs w:val="24"/>
                        </w:rPr>
                        <w:t xml:space="preserve"> </w:t>
                      </w:r>
                      <w:r w:rsidRPr="00F5412A">
                        <w:rPr>
                          <w:b w:val="0"/>
                          <w:i/>
                          <w:color w:val="auto"/>
                          <w:sz w:val="24"/>
                          <w:szCs w:val="24"/>
                        </w:rPr>
                        <w:t>spike rate of neuron A vs. IA</w:t>
                      </w:r>
                    </w:p>
                  </w:txbxContent>
                </v:textbox>
              </v:shape>
            </w:pict>
          </mc:Fallback>
        </mc:AlternateContent>
      </w:r>
    </w:p>
    <w:p w:rsidR="00277F00" w:rsidRPr="00A346B3" w:rsidRDefault="00277F00" w:rsidP="00277F00">
      <w:pPr>
        <w:pStyle w:val="ListParagraph"/>
        <w:numPr>
          <w:ilvl w:val="0"/>
          <w:numId w:val="7"/>
        </w:numPr>
        <w:rPr>
          <w:b/>
          <w:i/>
          <w:sz w:val="26"/>
          <w:szCs w:val="26"/>
        </w:rPr>
      </w:pPr>
      <w:r>
        <w:rPr>
          <w:b/>
          <w:i/>
          <w:sz w:val="26"/>
          <w:szCs w:val="26"/>
        </w:rPr>
        <w:lastRenderedPageBreak/>
        <w:t>Grayscale image of 100 neuron weights</w:t>
      </w:r>
    </w:p>
    <w:p w:rsidR="00277F00" w:rsidRDefault="00C50974" w:rsidP="00277F00">
      <w:pPr>
        <w:jc w:val="center"/>
        <w:rPr>
          <w:b/>
          <w:i/>
          <w:sz w:val="26"/>
          <w:szCs w:val="26"/>
        </w:rPr>
      </w:pPr>
      <w:r>
        <w:rPr>
          <w:noProof/>
        </w:rPr>
        <mc:AlternateContent>
          <mc:Choice Requires="wps">
            <w:drawing>
              <wp:anchor distT="0" distB="0" distL="114300" distR="114300" simplePos="0" relativeHeight="251685888" behindDoc="0" locked="0" layoutInCell="1" allowOverlap="1" wp14:anchorId="03C969CA" wp14:editId="60EC0F2C">
                <wp:simplePos x="0" y="0"/>
                <wp:positionH relativeFrom="column">
                  <wp:posOffset>1767840</wp:posOffset>
                </wp:positionH>
                <wp:positionV relativeFrom="paragraph">
                  <wp:posOffset>2683809</wp:posOffset>
                </wp:positionV>
                <wp:extent cx="3327400" cy="266700"/>
                <wp:effectExtent l="0" t="0" r="6350" b="4445"/>
                <wp:wrapNone/>
                <wp:docPr id="4" name="Text Box 4"/>
                <wp:cNvGraphicFramePr/>
                <a:graphic xmlns:a="http://schemas.openxmlformats.org/drawingml/2006/main">
                  <a:graphicData uri="http://schemas.microsoft.com/office/word/2010/wordprocessingShape">
                    <wps:wsp>
                      <wps:cNvSpPr txBox="1"/>
                      <wps:spPr>
                        <a:xfrm>
                          <a:off x="0" y="0"/>
                          <a:ext cx="3327400" cy="266700"/>
                        </a:xfrm>
                        <a:prstGeom prst="rect">
                          <a:avLst/>
                        </a:prstGeom>
                        <a:solidFill>
                          <a:prstClr val="white"/>
                        </a:solidFill>
                        <a:ln>
                          <a:noFill/>
                        </a:ln>
                        <a:effectLst/>
                      </wps:spPr>
                      <wps:txbx>
                        <w:txbxContent>
                          <w:p w:rsidR="00277F00" w:rsidRPr="00526993" w:rsidRDefault="00277F00" w:rsidP="00277F00">
                            <w:pPr>
                              <w:pStyle w:val="Caption"/>
                              <w:spacing w:after="0"/>
                              <w:jc w:val="center"/>
                              <w:rPr>
                                <w:b w:val="0"/>
                                <w:i/>
                                <w:noProof/>
                                <w:color w:val="auto"/>
                                <w:sz w:val="24"/>
                                <w:szCs w:val="24"/>
                              </w:rPr>
                            </w:pPr>
                            <w:r w:rsidRPr="00526993">
                              <w:rPr>
                                <w:b w:val="0"/>
                                <w:i/>
                                <w:color w:val="auto"/>
                                <w:sz w:val="24"/>
                                <w:szCs w:val="24"/>
                              </w:rPr>
                              <w:t xml:space="preserve">Figure </w:t>
                            </w:r>
                            <w:r>
                              <w:rPr>
                                <w:b w:val="0"/>
                                <w:i/>
                                <w:color w:val="auto"/>
                                <w:sz w:val="24"/>
                                <w:szCs w:val="24"/>
                              </w:rPr>
                              <w:t xml:space="preserve">4 10×10 matrix of hidden neuron weights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C969CA" id="Text Box 4" o:spid="_x0000_s1032" type="#_x0000_t202" style="position:absolute;left:0;text-align:left;margin-left:139.2pt;margin-top:211.3pt;width:262pt;height:21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" stroked="f">
                <v:textbox style="mso-fit-shape-to-text:t" inset="0,0,0,0">
                  <w:txbxContent>
                    <w:p w:rsidR="00277F00" w:rsidRPr="00526993" w:rsidRDefault="00277F00" w:rsidP="00277F00">
                      <w:pPr>
                        <w:pStyle w:val="Caption"/>
                        <w:spacing w:after="0"/>
                        <w:jc w:val="center"/>
                        <w:rPr>
                          <w:b w:val="0"/>
                          <w:i/>
                          <w:noProof/>
                          <w:color w:val="auto"/>
                          <w:sz w:val="24"/>
                          <w:szCs w:val="24"/>
                        </w:rPr>
                      </w:pPr>
                      <w:r w:rsidRPr="00526993">
                        <w:rPr>
                          <w:b w:val="0"/>
                          <w:i/>
                          <w:color w:val="auto"/>
                          <w:sz w:val="24"/>
                          <w:szCs w:val="24"/>
                        </w:rPr>
                        <w:t xml:space="preserve">Figure </w:t>
                      </w:r>
                      <w:r>
                        <w:rPr>
                          <w:b w:val="0"/>
                          <w:i/>
                          <w:color w:val="auto"/>
                          <w:sz w:val="24"/>
                          <w:szCs w:val="24"/>
                        </w:rPr>
                        <w:t xml:space="preserve">4 10×10 matrix of hidden neuron weights </w:t>
                      </w:r>
                    </w:p>
                  </w:txbxContent>
                </v:textbox>
              </v:shape>
            </w:pict>
          </mc:Fallback>
        </mc:AlternateContent>
      </w:r>
      <w:r w:rsidR="00277F00" w:rsidRPr="00277F00">
        <w:rPr>
          <w:b/>
          <w:i/>
          <w:noProof/>
          <w:sz w:val="26"/>
          <w:szCs w:val="26"/>
        </w:rPr>
        <w:drawing>
          <wp:inline distT="0" distB="0" distL="0" distR="0" wp14:anchorId="1B1B8E32" wp14:editId="0B2ACB64">
            <wp:extent cx="2592855" cy="2673613"/>
            <wp:effectExtent l="0" t="0" r="0" b="0"/>
            <wp:docPr id="8" name="Picture 8" descr="C:\Users\shettysj\Documents\intelligent systems\HW34\HW34\weigh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hettysj\Documents\intelligent systems\HW34\HW34\weights.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322" t="5942" r="7787" b="10251"/>
                    <a:stretch/>
                  </pic:blipFill>
                  <pic:spPr bwMode="auto">
                    <a:xfrm>
                      <a:off x="0" y="0"/>
                      <a:ext cx="2619946" cy="2701548"/>
                    </a:xfrm>
                    <a:prstGeom prst="rect">
                      <a:avLst/>
                    </a:prstGeom>
                    <a:noFill/>
                    <a:ln>
                      <a:noFill/>
                    </a:ln>
                    <a:extLst>
                      <a:ext uri="{53640926-AAD7-44D8-BBD7-CCE9431645EC}">
                        <a14:shadowObscured xmlns:a14="http://schemas.microsoft.com/office/drawing/2010/main"/>
                      </a:ext>
                    </a:extLst>
                  </pic:spPr>
                </pic:pic>
              </a:graphicData>
            </a:graphic>
          </wp:inline>
        </w:drawing>
      </w:r>
    </w:p>
    <w:p w:rsidR="00C50974" w:rsidRDefault="00C50974" w:rsidP="00277F00">
      <w:pPr>
        <w:jc w:val="center"/>
        <w:rPr>
          <w:b/>
          <w:i/>
          <w:sz w:val="26"/>
          <w:szCs w:val="26"/>
        </w:rPr>
      </w:pPr>
    </w:p>
    <w:p w:rsidR="00C45D89" w:rsidRPr="00C45D89" w:rsidRDefault="00C45D89" w:rsidP="00C45D89">
      <w:pPr>
        <w:pStyle w:val="ListParagraph"/>
        <w:numPr>
          <w:ilvl w:val="0"/>
          <w:numId w:val="7"/>
        </w:numPr>
        <w:rPr>
          <w:b/>
          <w:i/>
          <w:sz w:val="26"/>
          <w:szCs w:val="26"/>
        </w:rPr>
      </w:pPr>
      <w:r w:rsidRPr="00C45D89">
        <w:rPr>
          <w:b/>
          <w:i/>
          <w:sz w:val="26"/>
          <w:szCs w:val="26"/>
        </w:rPr>
        <w:t>Grays</w:t>
      </w:r>
      <w:r w:rsidRPr="00C45D89">
        <w:rPr>
          <w:b/>
          <w:i/>
          <w:sz w:val="26"/>
          <w:szCs w:val="26"/>
        </w:rPr>
        <w:t>cale image of 100 neuron outputs</w:t>
      </w:r>
    </w:p>
    <w:p w:rsidR="00C45D89" w:rsidRDefault="00C50974" w:rsidP="00C45D89">
      <w:pPr>
        <w:jc w:val="center"/>
        <w:rPr>
          <w:rFonts w:asciiTheme="majorHAnsi" w:eastAsiaTheme="majorEastAsia" w:hAnsiTheme="majorHAnsi" w:cstheme="majorBidi"/>
          <w:b/>
          <w:bCs/>
          <w:color w:val="365F91" w:themeColor="accent1" w:themeShade="BF"/>
          <w:sz w:val="28"/>
          <w:szCs w:val="28"/>
        </w:rPr>
      </w:pPr>
      <w:r>
        <w:rPr>
          <w:noProof/>
        </w:rPr>
        <mc:AlternateContent>
          <mc:Choice Requires="wps">
            <w:drawing>
              <wp:anchor distT="0" distB="0" distL="114300" distR="114300" simplePos="0" relativeHeight="251656704" behindDoc="0" locked="0" layoutInCell="1" allowOverlap="1" wp14:anchorId="58F9E196" wp14:editId="05502770">
                <wp:simplePos x="0" y="0"/>
                <wp:positionH relativeFrom="column">
                  <wp:posOffset>1735455</wp:posOffset>
                </wp:positionH>
                <wp:positionV relativeFrom="paragraph">
                  <wp:posOffset>4855845</wp:posOffset>
                </wp:positionV>
                <wp:extent cx="3327400" cy="266700"/>
                <wp:effectExtent l="0" t="0" r="6350" b="4445"/>
                <wp:wrapNone/>
                <wp:docPr id="9" name="Text Box 9"/>
                <wp:cNvGraphicFramePr/>
                <a:graphic xmlns:a="http://schemas.openxmlformats.org/drawingml/2006/main">
                  <a:graphicData uri="http://schemas.microsoft.com/office/word/2010/wordprocessingShape">
                    <wps:wsp>
                      <wps:cNvSpPr txBox="1"/>
                      <wps:spPr>
                        <a:xfrm>
                          <a:off x="0" y="0"/>
                          <a:ext cx="3327400" cy="266700"/>
                        </a:xfrm>
                        <a:prstGeom prst="rect">
                          <a:avLst/>
                        </a:prstGeom>
                        <a:solidFill>
                          <a:prstClr val="white"/>
                        </a:solidFill>
                        <a:ln>
                          <a:noFill/>
                        </a:ln>
                        <a:effectLst/>
                      </wps:spPr>
                      <wps:txbx>
                        <w:txbxContent>
                          <w:p w:rsidR="00C50974" w:rsidRPr="00526993" w:rsidRDefault="00C50974" w:rsidP="00C50974">
                            <w:pPr>
                              <w:pStyle w:val="Caption"/>
                              <w:spacing w:after="0"/>
                              <w:jc w:val="center"/>
                              <w:rPr>
                                <w:b w:val="0"/>
                                <w:i/>
                                <w:noProof/>
                                <w:color w:val="auto"/>
                                <w:sz w:val="24"/>
                                <w:szCs w:val="24"/>
                              </w:rPr>
                            </w:pPr>
                            <w:r w:rsidRPr="00526993">
                              <w:rPr>
                                <w:b w:val="0"/>
                                <w:i/>
                                <w:color w:val="auto"/>
                                <w:sz w:val="24"/>
                                <w:szCs w:val="24"/>
                              </w:rPr>
                              <w:t xml:space="preserve">Figure </w:t>
                            </w:r>
                            <w:r>
                              <w:rPr>
                                <w:b w:val="0"/>
                                <w:i/>
                                <w:color w:val="auto"/>
                                <w:sz w:val="24"/>
                                <w:szCs w:val="24"/>
                              </w:rPr>
                              <w:t xml:space="preserve">5 10×10 matrix of outputs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F9E196" id="Text Box 9" o:spid="_x0000_s1033" type="#_x0000_t202" style="position:absolute;left:0;text-align:left;margin-left:136.65pt;margin-top:382.35pt;width:262pt;height:21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" stroked="f">
                <v:textbox style="mso-fit-shape-to-text:t" inset="0,0,0,0">
                  <w:txbxContent>
                    <w:p w:rsidR="00C50974" w:rsidRPr="00526993" w:rsidRDefault="00C50974" w:rsidP="00C50974">
                      <w:pPr>
                        <w:pStyle w:val="Caption"/>
                        <w:spacing w:after="0"/>
                        <w:jc w:val="center"/>
                        <w:rPr>
                          <w:b w:val="0"/>
                          <w:i/>
                          <w:noProof/>
                          <w:color w:val="auto"/>
                          <w:sz w:val="24"/>
                          <w:szCs w:val="24"/>
                        </w:rPr>
                      </w:pPr>
                      <w:r w:rsidRPr="00526993">
                        <w:rPr>
                          <w:b w:val="0"/>
                          <w:i/>
                          <w:color w:val="auto"/>
                          <w:sz w:val="24"/>
                          <w:szCs w:val="24"/>
                        </w:rPr>
                        <w:t xml:space="preserve">Figure </w:t>
                      </w:r>
                      <w:r>
                        <w:rPr>
                          <w:b w:val="0"/>
                          <w:i/>
                          <w:color w:val="auto"/>
                          <w:sz w:val="24"/>
                          <w:szCs w:val="24"/>
                        </w:rPr>
                        <w:t xml:space="preserve">5 10×10 matrix of outputs </w:t>
                      </w:r>
                    </w:p>
                  </w:txbxContent>
                </v:textbox>
              </v:shape>
            </w:pict>
          </mc:Fallback>
        </mc:AlternateContent>
      </w:r>
      <w:r w:rsidRPr="00277F00">
        <w:rPr>
          <w:noProof/>
        </w:rPr>
        <w:drawing>
          <wp:inline distT="0" distB="0" distL="0" distR="0" wp14:anchorId="3586FDE1" wp14:editId="16C675DC">
            <wp:extent cx="4706537" cy="2934804"/>
            <wp:effectExtent l="9525" t="0" r="8890" b="8890"/>
            <wp:docPr id="6" name="Picture 6" descr="C:\Users\shettysj\Documents\intelligent systems\HW34\HW34\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hettysj\Documents\intelligent systems\HW34\HW34\images.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756" t="4015" r="10627" b="8664"/>
                    <a:stretch/>
                  </pic:blipFill>
                  <pic:spPr bwMode="auto">
                    <a:xfrm rot="16200000">
                      <a:off x="0" y="0"/>
                      <a:ext cx="4756479" cy="2965946"/>
                    </a:xfrm>
                    <a:prstGeom prst="rect">
                      <a:avLst/>
                    </a:prstGeom>
                    <a:noFill/>
                    <a:ln>
                      <a:noFill/>
                    </a:ln>
                    <a:extLst>
                      <a:ext uri="{53640926-AAD7-44D8-BBD7-CCE9431645EC}">
                        <a14:shadowObscured xmlns:a14="http://schemas.microsoft.com/office/drawing/2010/main"/>
                      </a:ext>
                    </a:extLst>
                  </pic:spPr>
                </pic:pic>
              </a:graphicData>
            </a:graphic>
          </wp:inline>
        </w:drawing>
      </w:r>
    </w:p>
    <w:p w:rsidR="00C45D89" w:rsidRDefault="00C45D89" w:rsidP="00C45D89">
      <w:pPr>
        <w:jc w:val="center"/>
        <w:rPr>
          <w:rFonts w:asciiTheme="majorHAnsi" w:eastAsiaTheme="majorEastAsia" w:hAnsiTheme="majorHAnsi" w:cstheme="majorBidi"/>
          <w:b/>
          <w:bCs/>
          <w:color w:val="365F91" w:themeColor="accent1" w:themeShade="BF"/>
          <w:sz w:val="28"/>
          <w:szCs w:val="28"/>
        </w:rPr>
      </w:pPr>
    </w:p>
    <w:p w:rsidR="00C45D89" w:rsidRPr="00C45D89" w:rsidRDefault="00C45D89" w:rsidP="00C45D89">
      <w:pPr>
        <w:pStyle w:val="ListParagraph"/>
        <w:numPr>
          <w:ilvl w:val="0"/>
          <w:numId w:val="7"/>
        </w:numPr>
        <w:rPr>
          <w:b/>
          <w:i/>
          <w:sz w:val="26"/>
          <w:szCs w:val="26"/>
        </w:rPr>
      </w:pPr>
      <w:r>
        <w:rPr>
          <w:b/>
          <w:i/>
          <w:sz w:val="26"/>
          <w:szCs w:val="26"/>
        </w:rPr>
        <w:lastRenderedPageBreak/>
        <w:t>Loss function vs epoch number of training over 1000 data points</w:t>
      </w:r>
    </w:p>
    <w:p w:rsidR="00C45D89" w:rsidRDefault="00C45D89" w:rsidP="00C45D89">
      <w:pPr>
        <w:pStyle w:val="Heading1"/>
        <w:spacing w:before="0"/>
        <w:jc w:val="center"/>
      </w:pPr>
      <w:r w:rsidRPr="00C45D89">
        <w:rPr>
          <w:noProof/>
        </w:rPr>
        <w:drawing>
          <wp:inline distT="0" distB="0" distL="0" distR="0">
            <wp:extent cx="3705225" cy="3039442"/>
            <wp:effectExtent l="0" t="0" r="0" b="8890"/>
            <wp:docPr id="10" name="Picture 10" descr="C:\Users\shettysj\Downloads\Copy of loss_fun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ettysj\Downloads\Copy of loss_func.jpg"/>
                    <pic:cNvPicPr>
                      <a:picLocks noChangeAspect="1" noChangeArrowheads="1"/>
                    </pic:cNvPicPr>
                  </pic:nvPicPr>
                  <pic:blipFill rotWithShape="1">
                    <a:blip r:embed="rId14">
                      <a:extLst>
                        <a:ext uri="{28A0092B-C50C-407E-A947-70E740481C1C}">
                          <a14:useLocalDpi xmlns:a14="http://schemas.microsoft.com/office/drawing/2010/main" val="0"/>
                        </a:ext>
                      </a:extLst>
                    </a:blip>
                    <a:srcRect l="1785" r="6786"/>
                    <a:stretch/>
                  </pic:blipFill>
                  <pic:spPr bwMode="auto">
                    <a:xfrm>
                      <a:off x="0" y="0"/>
                      <a:ext cx="3712869" cy="3045713"/>
                    </a:xfrm>
                    <a:prstGeom prst="rect">
                      <a:avLst/>
                    </a:prstGeom>
                    <a:noFill/>
                    <a:ln>
                      <a:noFill/>
                    </a:ln>
                    <a:extLst>
                      <a:ext uri="{53640926-AAD7-44D8-BBD7-CCE9431645EC}">
                        <a14:shadowObscured xmlns:a14="http://schemas.microsoft.com/office/drawing/2010/main"/>
                      </a:ext>
                    </a:extLst>
                  </pic:spPr>
                </pic:pic>
              </a:graphicData>
            </a:graphic>
          </wp:inline>
        </w:drawing>
      </w:r>
    </w:p>
    <w:p w:rsidR="00C45D89" w:rsidRDefault="00C45D89" w:rsidP="00277F00">
      <w:pPr>
        <w:pStyle w:val="Heading1"/>
        <w:spacing w:before="0"/>
      </w:pPr>
    </w:p>
    <w:p w:rsidR="00C45D89" w:rsidRDefault="00C45D89" w:rsidP="00277F00">
      <w:pPr>
        <w:pStyle w:val="Heading1"/>
        <w:spacing w:before="0"/>
      </w:pPr>
      <w:r>
        <w:rPr>
          <w:noProof/>
        </w:rPr>
        <mc:AlternateContent>
          <mc:Choice Requires="wps">
            <w:drawing>
              <wp:anchor distT="0" distB="0" distL="114300" distR="114300" simplePos="0" relativeHeight="251658752" behindDoc="0" locked="0" layoutInCell="1" allowOverlap="1" wp14:anchorId="4C5B9137" wp14:editId="6FDEC9D6">
                <wp:simplePos x="0" y="0"/>
                <wp:positionH relativeFrom="column">
                  <wp:posOffset>1958975</wp:posOffset>
                </wp:positionH>
                <wp:positionV relativeFrom="paragraph">
                  <wp:posOffset>9525</wp:posOffset>
                </wp:positionV>
                <wp:extent cx="3327400" cy="266700"/>
                <wp:effectExtent l="0" t="0" r="6350" b="4445"/>
                <wp:wrapNone/>
                <wp:docPr id="3" name="Text Box 3"/>
                <wp:cNvGraphicFramePr/>
                <a:graphic xmlns:a="http://schemas.openxmlformats.org/drawingml/2006/main">
                  <a:graphicData uri="http://schemas.microsoft.com/office/word/2010/wordprocessingShape">
                    <wps:wsp>
                      <wps:cNvSpPr txBox="1"/>
                      <wps:spPr>
                        <a:xfrm>
                          <a:off x="0" y="0"/>
                          <a:ext cx="3327400" cy="266700"/>
                        </a:xfrm>
                        <a:prstGeom prst="rect">
                          <a:avLst/>
                        </a:prstGeom>
                        <a:solidFill>
                          <a:prstClr val="white"/>
                        </a:solidFill>
                        <a:ln>
                          <a:noFill/>
                        </a:ln>
                        <a:effectLst/>
                      </wps:spPr>
                      <wps:txbx>
                        <w:txbxContent>
                          <w:p w:rsidR="00C45D89" w:rsidRPr="00526993" w:rsidRDefault="00C45D89" w:rsidP="00C45D89">
                            <w:pPr>
                              <w:pStyle w:val="Caption"/>
                              <w:spacing w:after="0"/>
                              <w:jc w:val="center"/>
                              <w:rPr>
                                <w:b w:val="0"/>
                                <w:i/>
                                <w:noProof/>
                                <w:color w:val="auto"/>
                                <w:sz w:val="24"/>
                                <w:szCs w:val="24"/>
                              </w:rPr>
                            </w:pPr>
                            <w:r w:rsidRPr="00526993">
                              <w:rPr>
                                <w:b w:val="0"/>
                                <w:i/>
                                <w:color w:val="auto"/>
                                <w:sz w:val="24"/>
                                <w:szCs w:val="24"/>
                              </w:rPr>
                              <w:t xml:space="preserve">Figure </w:t>
                            </w:r>
                            <w:r>
                              <w:rPr>
                                <w:b w:val="0"/>
                                <w:i/>
                                <w:color w:val="auto"/>
                                <w:sz w:val="24"/>
                                <w:szCs w:val="24"/>
                              </w:rPr>
                              <w:t>6</w:t>
                            </w:r>
                            <w:r>
                              <w:rPr>
                                <w:b w:val="0"/>
                                <w:i/>
                                <w:color w:val="auto"/>
                                <w:sz w:val="24"/>
                                <w:szCs w:val="24"/>
                              </w:rPr>
                              <w:t xml:space="preserve"> </w:t>
                            </w:r>
                            <w:r>
                              <w:rPr>
                                <w:b w:val="0"/>
                                <w:i/>
                                <w:color w:val="auto"/>
                                <w:sz w:val="24"/>
                                <w:szCs w:val="24"/>
                              </w:rPr>
                              <w:t>Loss function vs epoch number</w:t>
                            </w:r>
                            <w:r>
                              <w:rPr>
                                <w:b w:val="0"/>
                                <w:i/>
                                <w:color w:val="auto"/>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5B9137" id="Text Box 3" o:spid="_x0000_s1034" type="#_x0000_t202" style="position:absolute;margin-left:154.25pt;margin-top:.75pt;width:262pt;height:21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" stroked="f">
                <v:textbox style="mso-fit-shape-to-text:t" inset="0,0,0,0">
                  <w:txbxContent>
                    <w:p w:rsidR="00C45D89" w:rsidRPr="00526993" w:rsidRDefault="00C45D89" w:rsidP="00C45D89">
                      <w:pPr>
                        <w:pStyle w:val="Caption"/>
                        <w:spacing w:after="0"/>
                        <w:jc w:val="center"/>
                        <w:rPr>
                          <w:b w:val="0"/>
                          <w:i/>
                          <w:noProof/>
                          <w:color w:val="auto"/>
                          <w:sz w:val="24"/>
                          <w:szCs w:val="24"/>
                        </w:rPr>
                      </w:pPr>
                      <w:r w:rsidRPr="00526993">
                        <w:rPr>
                          <w:b w:val="0"/>
                          <w:i/>
                          <w:color w:val="auto"/>
                          <w:sz w:val="24"/>
                          <w:szCs w:val="24"/>
                        </w:rPr>
                        <w:t xml:space="preserve">Figure </w:t>
                      </w:r>
                      <w:r>
                        <w:rPr>
                          <w:b w:val="0"/>
                          <w:i/>
                          <w:color w:val="auto"/>
                          <w:sz w:val="24"/>
                          <w:szCs w:val="24"/>
                        </w:rPr>
                        <w:t>6</w:t>
                      </w:r>
                      <w:r>
                        <w:rPr>
                          <w:b w:val="0"/>
                          <w:i/>
                          <w:color w:val="auto"/>
                          <w:sz w:val="24"/>
                          <w:szCs w:val="24"/>
                        </w:rPr>
                        <w:t xml:space="preserve"> </w:t>
                      </w:r>
                      <w:r>
                        <w:rPr>
                          <w:b w:val="0"/>
                          <w:i/>
                          <w:color w:val="auto"/>
                          <w:sz w:val="24"/>
                          <w:szCs w:val="24"/>
                        </w:rPr>
                        <w:t>Loss function vs epoch number</w:t>
                      </w:r>
                      <w:r>
                        <w:rPr>
                          <w:b w:val="0"/>
                          <w:i/>
                          <w:color w:val="auto"/>
                          <w:sz w:val="24"/>
                          <w:szCs w:val="24"/>
                        </w:rPr>
                        <w:t xml:space="preserve"> </w:t>
                      </w:r>
                    </w:p>
                  </w:txbxContent>
                </v:textbox>
              </v:shape>
            </w:pict>
          </mc:Fallback>
        </mc:AlternateContent>
      </w:r>
    </w:p>
    <w:p w:rsidR="00277F00" w:rsidRPr="001A6E4C" w:rsidRDefault="00277F00" w:rsidP="00277F00">
      <w:pPr>
        <w:pStyle w:val="Heading1"/>
        <w:spacing w:before="0"/>
      </w:pPr>
      <w:r>
        <w:t>Discussion</w:t>
      </w:r>
    </w:p>
    <w:p w:rsidR="00277F00" w:rsidRDefault="00277F00" w:rsidP="00277F00">
      <w:r>
        <w:t>The auto-encoder is realized using the same program as the backpropagation algorithm, but instead of classifying the data, we are replicating the input to the output by increasing the number of output neurons to the same number as the input neurons. The performance of the auto encoder is evaluated using the value of loss function. The loss function reduced in the training over the 150 epochs, from an exorbitantly high value to a much smaller value; from around 590</w:t>
      </w:r>
      <w:r w:rsidR="00081815">
        <w:t>0 to around 500. The efficiency increases drastically and mildly saturates at this value with increase in the number of epochs.</w:t>
      </w:r>
    </w:p>
    <w:p w:rsidR="00081815" w:rsidRDefault="00081815" w:rsidP="00277F00">
      <w:r w:rsidRPr="00081815">
        <w:t xml:space="preserve">Auto-encoder loss reduces drastically. As seen in figure 5 the digits are beginning to be reconstructed. The loss function of </w:t>
      </w:r>
      <w:r>
        <w:t xml:space="preserve">digit 3 </w:t>
      </w:r>
      <w:r w:rsidRPr="00081815">
        <w:t>is observed to be consistently higher and is thus concluded to be the toughest to reconstruct. This is due to the excessive features required to construct it which will require further training.</w:t>
      </w:r>
      <w:r>
        <w:t xml:space="preserve"> The similarity to digits like 8 and 9, interrupt the learning.</w:t>
      </w:r>
      <w:r w:rsidRPr="00081815">
        <w:br/>
      </w:r>
      <w:r w:rsidRPr="00081815">
        <w:br/>
        <w:t>The autoencoder is used extensively to denoise images. Once the network is trained, noisy or partial images can be reconstructed using auto encoders.</w:t>
      </w:r>
      <w:r w:rsidRPr="00081815">
        <w:br/>
      </w:r>
      <w:r w:rsidRPr="00081815">
        <w:br/>
        <w:t>At the end of the training session we observe that each of the neurons are trained to a particular feature. Due to the randomization of the input data, the output is not identical to the input.</w:t>
      </w:r>
      <w:r w:rsidRPr="00081815">
        <w:br/>
      </w:r>
      <w:r w:rsidRPr="00081815">
        <w:br/>
        <w:t>The system can also be observed to be used in compression of data. 100 neurons of the hidden layer are able to successfully reproduce the 784 size input</w:t>
      </w:r>
      <w:r w:rsidRPr="00081815">
        <w:br/>
        <w:t>The auto encoder requires excessive training and is time consuming but the reconstruction of the images after the limited training provided</w:t>
      </w:r>
    </w:p>
    <w:p w:rsidR="00516395" w:rsidRDefault="00516395" w:rsidP="00516395"/>
    <w:p w:rsidR="00516395" w:rsidRDefault="00516395" w:rsidP="00516395"/>
    <w:p w:rsidR="00C50974" w:rsidRDefault="00C50974" w:rsidP="00C50974">
      <w:pPr>
        <w:pStyle w:val="Heading1"/>
        <w:spacing w:before="0"/>
      </w:pPr>
      <w:bookmarkStart w:id="0" w:name="_GoBack"/>
      <w:bookmarkEnd w:id="0"/>
      <w:r>
        <w:lastRenderedPageBreak/>
        <w:t>Appendix</w:t>
      </w:r>
    </w:p>
    <w:p w:rsidR="00C50974" w:rsidRDefault="00C50974" w:rsidP="00C50974">
      <w:pPr>
        <w:pStyle w:val="Heading2"/>
        <w:rPr>
          <w:u w:val="single"/>
        </w:rPr>
      </w:pPr>
      <w:r>
        <w:rPr>
          <w:u w:val="single"/>
        </w:rPr>
        <w:t>Backpropagation</w:t>
      </w:r>
    </w:p>
    <w:p w:rsidR="00C50974" w:rsidRPr="00C50974" w:rsidRDefault="00C50974" w:rsidP="00C50974">
      <w:r w:rsidRPr="00C50974">
        <w:t>clear all;</w:t>
      </w:r>
    </w:p>
    <w:p w:rsidR="00C50974" w:rsidRPr="00C50974" w:rsidRDefault="00C50974" w:rsidP="00C50974">
      <w:r w:rsidRPr="00C50974">
        <w:t>count=1;</w:t>
      </w:r>
    </w:p>
    <w:p w:rsidR="00C50974" w:rsidRPr="00C50974" w:rsidRDefault="00C50974" w:rsidP="00C50974">
      <w:r w:rsidRPr="00C50974">
        <w:t>input_num=784;</w:t>
      </w:r>
    </w:p>
    <w:p w:rsidR="00C50974" w:rsidRPr="00C50974" w:rsidRDefault="00C50974" w:rsidP="00C50974">
      <w:r w:rsidRPr="00C50974">
        <w:t>data_points=5000;</w:t>
      </w:r>
    </w:p>
    <w:p w:rsidR="00C50974" w:rsidRPr="00C50974" w:rsidRDefault="00C50974" w:rsidP="00C50974">
      <w:r w:rsidRPr="00C50974">
        <w:t>num_neurons_hidden=100;</w:t>
      </w:r>
    </w:p>
    <w:p w:rsidR="00C50974" w:rsidRPr="00C50974" w:rsidRDefault="00C50974" w:rsidP="00C50974">
      <w:r w:rsidRPr="00C50974">
        <w:t>num_neurons_output=10;   %%%% same as number of images %%%%</w:t>
      </w:r>
    </w:p>
    <w:p w:rsidR="00C50974" w:rsidRPr="00C50974" w:rsidRDefault="00C50974" w:rsidP="00C50974">
      <w:r w:rsidRPr="00C50974">
        <w:t>trainSubsetSize=100;     %%%%% number of data points to be used in each epoch%%%</w:t>
      </w:r>
    </w:p>
    <w:p w:rsidR="00C50974" w:rsidRPr="00C50974" w:rsidRDefault="00C50974" w:rsidP="00C50974"/>
    <w:p w:rsidR="00C50974" w:rsidRPr="00C50974" w:rsidRDefault="00C50974" w:rsidP="00C50974">
      <w:r w:rsidRPr="00C50974">
        <w:t>testSetSize = 1000;</w:t>
      </w:r>
    </w:p>
    <w:p w:rsidR="00C50974" w:rsidRPr="00C50974" w:rsidRDefault="00C50974" w:rsidP="00C50974">
      <w:r w:rsidRPr="00C50974">
        <w:t>trainSet_num = data_points-testSetSize;</w:t>
      </w:r>
    </w:p>
    <w:p w:rsidR="00C50974" w:rsidRPr="00C50974" w:rsidRDefault="00C50974" w:rsidP="00C50974">
      <w:r w:rsidRPr="00C50974">
        <w:t xml:space="preserve"> </w:t>
      </w:r>
    </w:p>
    <w:p w:rsidR="00C50974" w:rsidRPr="00C50974" w:rsidRDefault="00C50974" w:rsidP="00C50974">
      <w:r w:rsidRPr="00C50974">
        <w:t>thresh_high=0.75;</w:t>
      </w:r>
    </w:p>
    <w:p w:rsidR="00C50974" w:rsidRPr="00C50974" w:rsidRDefault="00C50974" w:rsidP="00C50974">
      <w:r w:rsidRPr="00C50974">
        <w:t>thresh_low=0.25;</w:t>
      </w:r>
    </w:p>
    <w:p w:rsidR="00C50974" w:rsidRPr="00C50974" w:rsidRDefault="00C50974" w:rsidP="00C50974">
      <w:r w:rsidRPr="00C50974">
        <w:t xml:space="preserve"> </w:t>
      </w:r>
    </w:p>
    <w:p w:rsidR="00C50974" w:rsidRPr="00C50974" w:rsidRDefault="00C50974" w:rsidP="00C50974">
      <w:r w:rsidRPr="00C50974">
        <w:t>label_d2=input_num+1;</w:t>
      </w:r>
    </w:p>
    <w:p w:rsidR="00C50974" w:rsidRPr="00C50974" w:rsidRDefault="00C50974" w:rsidP="00C50974">
      <w:r w:rsidRPr="00C50974">
        <w:t xml:space="preserve"> </w:t>
      </w:r>
    </w:p>
    <w:p w:rsidR="00C50974" w:rsidRPr="00C50974" w:rsidRDefault="00C50974" w:rsidP="00C50974">
      <w:r w:rsidRPr="00C50974">
        <w:t>weight_min=-1;</w:t>
      </w:r>
    </w:p>
    <w:p w:rsidR="00C50974" w:rsidRPr="00C50974" w:rsidRDefault="00C50974" w:rsidP="00C50974">
      <w:r w:rsidRPr="00C50974">
        <w:t>weight_max=1;</w:t>
      </w:r>
    </w:p>
    <w:p w:rsidR="00C50974" w:rsidRPr="00C50974" w:rsidRDefault="00C50974" w:rsidP="00C50974">
      <w:r w:rsidRPr="00C50974">
        <w:t>weight_range=weight_max-weight_min;</w:t>
      </w:r>
    </w:p>
    <w:p w:rsidR="00C50974" w:rsidRPr="00C50974" w:rsidRDefault="00C50974" w:rsidP="00C50974">
      <w:r w:rsidRPr="00C50974">
        <w:t xml:space="preserve"> </w:t>
      </w:r>
    </w:p>
    <w:p w:rsidR="00C50974" w:rsidRPr="00C50974" w:rsidRDefault="00C50974" w:rsidP="00C50974">
      <w:r w:rsidRPr="00C50974">
        <w:t>learningRate_ouput=0.05;</w:t>
      </w:r>
    </w:p>
    <w:p w:rsidR="00C50974" w:rsidRPr="00C50974" w:rsidRDefault="00C50974" w:rsidP="00C50974">
      <w:r w:rsidRPr="00C50974">
        <w:t>learningRate_hidden=0.05;</w:t>
      </w:r>
    </w:p>
    <w:p w:rsidR="00C50974" w:rsidRPr="00C50974" w:rsidRDefault="00C50974" w:rsidP="00C50974">
      <w:r w:rsidRPr="00C50974">
        <w:t xml:space="preserve"> </w:t>
      </w:r>
    </w:p>
    <w:p w:rsidR="00C50974" w:rsidRPr="00C50974" w:rsidRDefault="00C50974" w:rsidP="00C50974">
      <w:r w:rsidRPr="00C50974">
        <w:t>alpha=0.7;  %%%%%%%%%% momentum %%%%%%%%</w:t>
      </w:r>
    </w:p>
    <w:p w:rsidR="00C50974" w:rsidRPr="00C50974" w:rsidRDefault="00C50974" w:rsidP="00C50974">
      <w:r w:rsidRPr="00C50974">
        <w:t>delta_weight_ij=zeros();</w:t>
      </w:r>
    </w:p>
    <w:p w:rsidR="00C50974" w:rsidRPr="00C50974" w:rsidRDefault="00C50974" w:rsidP="00C50974">
      <w:r w:rsidRPr="00C50974">
        <w:t>delta_weight_ij_t_1=zeros();</w:t>
      </w:r>
    </w:p>
    <w:p w:rsidR="00C50974" w:rsidRPr="00C50974" w:rsidRDefault="00C50974" w:rsidP="00C50974">
      <w:r w:rsidRPr="00C50974">
        <w:t xml:space="preserve"> </w:t>
      </w:r>
    </w:p>
    <w:p w:rsidR="00C50974" w:rsidRPr="00C50974" w:rsidRDefault="00C50974" w:rsidP="00C50974">
      <w:r w:rsidRPr="00C50974">
        <w:lastRenderedPageBreak/>
        <w:t>sum_output_hidden=0;</w:t>
      </w:r>
    </w:p>
    <w:p w:rsidR="00C50974" w:rsidRPr="00C50974" w:rsidRDefault="00C50974" w:rsidP="00C50974">
      <w:r w:rsidRPr="00C50974">
        <w:t>sum_output=0;</w:t>
      </w:r>
    </w:p>
    <w:p w:rsidR="00C50974" w:rsidRPr="00C50974" w:rsidRDefault="00C50974" w:rsidP="00C50974">
      <w:r w:rsidRPr="00C50974">
        <w:t xml:space="preserve"> </w:t>
      </w:r>
    </w:p>
    <w:p w:rsidR="00C50974" w:rsidRPr="00C50974" w:rsidRDefault="00C50974" w:rsidP="00C50974">
      <w:r w:rsidRPr="00C50974">
        <w:t>epoch_num=700;</w:t>
      </w:r>
    </w:p>
    <w:p w:rsidR="00C50974" w:rsidRPr="00C50974" w:rsidRDefault="00C50974" w:rsidP="00C50974">
      <w:r w:rsidRPr="00C50974">
        <w:t>epoch_store=1;</w:t>
      </w:r>
    </w:p>
    <w:p w:rsidR="00C50974" w:rsidRPr="00C50974" w:rsidRDefault="00C50974" w:rsidP="00C50974">
      <w:r w:rsidRPr="00C50974">
        <w:t xml:space="preserve"> </w:t>
      </w:r>
    </w:p>
    <w:p w:rsidR="00C50974" w:rsidRPr="00C50974" w:rsidRDefault="00C50974" w:rsidP="00C50974">
      <w:r w:rsidRPr="00C50974">
        <w:t>conf_matrix_train=zeros(10,10);</w:t>
      </w:r>
    </w:p>
    <w:p w:rsidR="00C50974" w:rsidRPr="00C50974" w:rsidRDefault="00C50974" w:rsidP="00C50974">
      <w:r w:rsidRPr="00C50974">
        <w:t xml:space="preserve">conf_matrix_test=zeros(10,10); </w:t>
      </w:r>
    </w:p>
    <w:p w:rsidR="00C50974" w:rsidRPr="00C50974" w:rsidRDefault="00C50974" w:rsidP="00C50974">
      <w:r w:rsidRPr="00C50974">
        <w:t xml:space="preserve"> </w:t>
      </w:r>
    </w:p>
    <w:p w:rsidR="00C50974" w:rsidRPr="00C50974" w:rsidRDefault="00C50974" w:rsidP="00C50974">
      <w:r w:rsidRPr="00C50974">
        <w:t>%MNISTnumImages5000</w:t>
      </w:r>
    </w:p>
    <w:p w:rsidR="00C50974" w:rsidRPr="00C50974" w:rsidRDefault="00C50974" w:rsidP="00C50974">
      <w:r w:rsidRPr="00C50974">
        <w:t>%MNISTnumLabels5000</w:t>
      </w:r>
    </w:p>
    <w:p w:rsidR="00C50974" w:rsidRPr="00C50974" w:rsidRDefault="00C50974" w:rsidP="00C50974">
      <w:r w:rsidRPr="00C50974">
        <w:t>%%%%%%%%%%% read data from text file %%%%%%%%%%%%</w:t>
      </w:r>
    </w:p>
    <w:p w:rsidR="00C50974" w:rsidRPr="00C50974" w:rsidRDefault="00C50974" w:rsidP="00C50974">
      <w:r w:rsidRPr="00C50974">
        <w:t>%image intensity%%%%%%%%%%%%%%%%5</w:t>
      </w:r>
    </w:p>
    <w:p w:rsidR="00C50974" w:rsidRPr="00C50974" w:rsidRDefault="00C50974" w:rsidP="00C50974">
      <w:r w:rsidRPr="00C50974">
        <w:t>fid_image = fopen('MNISTnumImages5000.txt');</w:t>
      </w:r>
    </w:p>
    <w:p w:rsidR="00C50974" w:rsidRPr="00C50974" w:rsidRDefault="00C50974" w:rsidP="00C50974">
      <w:r w:rsidRPr="00C50974">
        <w:t>formatSpecI = '%f %f';</w:t>
      </w:r>
    </w:p>
    <w:p w:rsidR="00C50974" w:rsidRPr="00C50974" w:rsidRDefault="00C50974" w:rsidP="00C50974">
      <w:r w:rsidRPr="00C50974">
        <w:t>sizeI = [input_num data_points];</w:t>
      </w:r>
    </w:p>
    <w:p w:rsidR="00C50974" w:rsidRPr="00C50974" w:rsidRDefault="00C50974" w:rsidP="00C50974">
      <w:r w:rsidRPr="00C50974">
        <w:t>I= fscanf(fid_image,formatSpecI,sizeI);</w:t>
      </w:r>
    </w:p>
    <w:p w:rsidR="00C50974" w:rsidRPr="00C50974" w:rsidRDefault="00C50974" w:rsidP="00C50974">
      <w:r w:rsidRPr="00C50974">
        <w:t>Data_orig_image=I';</w:t>
      </w:r>
    </w:p>
    <w:p w:rsidR="00C50974" w:rsidRPr="00C50974" w:rsidRDefault="00C50974" w:rsidP="00C50974">
      <w:r w:rsidRPr="00C50974">
        <w:t>fclose(fid_image);</w:t>
      </w:r>
    </w:p>
    <w:p w:rsidR="00C50974" w:rsidRPr="00C50974" w:rsidRDefault="00C50974" w:rsidP="00C50974">
      <w:r w:rsidRPr="00C50974">
        <w:t xml:space="preserve"> </w:t>
      </w:r>
    </w:p>
    <w:p w:rsidR="00C50974" w:rsidRPr="00C50974" w:rsidRDefault="00C50974" w:rsidP="00C50974">
      <w:r w:rsidRPr="00C50974">
        <w:t>%image label%%%%%%%%%%%%%%%%%%%%</w:t>
      </w:r>
    </w:p>
    <w:p w:rsidR="00C50974" w:rsidRPr="00C50974" w:rsidRDefault="00C50974" w:rsidP="00C50974">
      <w:r w:rsidRPr="00C50974">
        <w:t>fid_label = fopen('MNISTnumLabels5000.txt');</w:t>
      </w:r>
    </w:p>
    <w:p w:rsidR="00C50974" w:rsidRPr="00C50974" w:rsidRDefault="00C50974" w:rsidP="00C50974">
      <w:r w:rsidRPr="00C50974">
        <w:t>formatSpecL = '%f %f';</w:t>
      </w:r>
    </w:p>
    <w:p w:rsidR="00C50974" w:rsidRPr="00C50974" w:rsidRDefault="00C50974" w:rsidP="00C50974">
      <w:r w:rsidRPr="00C50974">
        <w:t>sizeL = [1 data_points];</w:t>
      </w:r>
    </w:p>
    <w:p w:rsidR="00C50974" w:rsidRPr="00C50974" w:rsidRDefault="00C50974" w:rsidP="00C50974">
      <w:r w:rsidRPr="00C50974">
        <w:t>L= fscanf(fid_label,formatSpecL,sizeL);</w:t>
      </w:r>
    </w:p>
    <w:p w:rsidR="00C50974" w:rsidRPr="00C50974" w:rsidRDefault="00C50974" w:rsidP="00C50974">
      <w:r w:rsidRPr="00C50974">
        <w:t>Data_orig_label=L';</w:t>
      </w:r>
    </w:p>
    <w:p w:rsidR="00C50974" w:rsidRPr="00C50974" w:rsidRDefault="00C50974" w:rsidP="00C50974">
      <w:r w:rsidRPr="00C50974">
        <w:t>fclose(fid_label);</w:t>
      </w:r>
    </w:p>
    <w:p w:rsidR="00C50974" w:rsidRPr="00C50974" w:rsidRDefault="00C50974" w:rsidP="00C50974">
      <w:r w:rsidRPr="00C50974">
        <w:t xml:space="preserve"> </w:t>
      </w:r>
    </w:p>
    <w:p w:rsidR="00C50974" w:rsidRPr="00C50974" w:rsidRDefault="00C50974" w:rsidP="00C50974">
      <w:r w:rsidRPr="00C50974">
        <w:lastRenderedPageBreak/>
        <w:t>% % %%%%%%%%%% normalize the inputs %%%%%%%%%%%%%%</w:t>
      </w:r>
    </w:p>
    <w:p w:rsidR="00C50974" w:rsidRPr="00C50974" w:rsidRDefault="00C50974" w:rsidP="00C50974">
      <w:r w:rsidRPr="00C50974">
        <w:t xml:space="preserve">% </w:t>
      </w:r>
    </w:p>
    <w:p w:rsidR="00C50974" w:rsidRPr="00C50974" w:rsidRDefault="00C50974" w:rsidP="00C50974">
      <w:r w:rsidRPr="00C50974">
        <w:t>% Norm_min= min(Data_orig_image(:,:));</w:t>
      </w:r>
    </w:p>
    <w:p w:rsidR="00C50974" w:rsidRPr="00C50974" w:rsidRDefault="00C50974" w:rsidP="00C50974">
      <w:r w:rsidRPr="00C50974">
        <w:t>% Norm_max= max(Data_orig_image(:,:));</w:t>
      </w:r>
    </w:p>
    <w:p w:rsidR="00C50974" w:rsidRPr="00C50974" w:rsidRDefault="00C50974" w:rsidP="00C50974">
      <w:r w:rsidRPr="00C50974">
        <w:t xml:space="preserve">% </w:t>
      </w:r>
    </w:p>
    <w:p w:rsidR="00C50974" w:rsidRPr="00C50974" w:rsidRDefault="00C50974" w:rsidP="00C50974">
      <w:r w:rsidRPr="00C50974">
        <w:t>% Norm_range= Norm_max-Norm_min;</w:t>
      </w:r>
    </w:p>
    <w:p w:rsidR="00C50974" w:rsidRPr="00C50974" w:rsidRDefault="00C50974" w:rsidP="00C50974">
      <w:r w:rsidRPr="00C50974">
        <w:t xml:space="preserve">% </w:t>
      </w:r>
    </w:p>
    <w:p w:rsidR="00C50974" w:rsidRPr="00C50974" w:rsidRDefault="00C50974" w:rsidP="00C50974">
      <w:r w:rsidRPr="00C50974">
        <w:t>% for i=1:data_points</w:t>
      </w:r>
    </w:p>
    <w:p w:rsidR="00C50974" w:rsidRPr="00C50974" w:rsidRDefault="00C50974" w:rsidP="00C50974">
      <w:r w:rsidRPr="00C50974">
        <w:t>%     for j=1:input_num</w:t>
      </w:r>
    </w:p>
    <w:p w:rsidR="00C50974" w:rsidRPr="00C50974" w:rsidRDefault="00C50974" w:rsidP="00C50974">
      <w:r w:rsidRPr="00C50974">
        <w:t>% Norm_data(i,j)= (Data_orig_image(i,j)-Norm_min)/Norm_range;%(Data_orig_image(i,j)*2)-1;</w:t>
      </w:r>
    </w:p>
    <w:p w:rsidR="00C50974" w:rsidRPr="00C50974" w:rsidRDefault="00C50974" w:rsidP="00C50974">
      <w:r w:rsidRPr="00C50974">
        <w:t>%     end</w:t>
      </w:r>
    </w:p>
    <w:p w:rsidR="00C50974" w:rsidRPr="00C50974" w:rsidRDefault="00C50974" w:rsidP="00C50974">
      <w:r w:rsidRPr="00C50974">
        <w:t>% end</w:t>
      </w:r>
    </w:p>
    <w:p w:rsidR="00C50974" w:rsidRPr="00C50974" w:rsidRDefault="00C50974" w:rsidP="00C50974">
      <w:r w:rsidRPr="00C50974">
        <w:t xml:space="preserve"> </w:t>
      </w:r>
    </w:p>
    <w:p w:rsidR="00C50974" w:rsidRPr="00C50974" w:rsidRDefault="00C50974" w:rsidP="00C50974">
      <w:r w:rsidRPr="00C50974">
        <w:t>% %%%%%%%%%%%%%%%%%% select random samples for testing and training%%%%%%%%%</w:t>
      </w:r>
    </w:p>
    <w:p w:rsidR="00C50974" w:rsidRPr="00C50974" w:rsidRDefault="00C50974" w:rsidP="00C50974">
      <w:r w:rsidRPr="00C50974">
        <w:t xml:space="preserve">% </w:t>
      </w:r>
    </w:p>
    <w:p w:rsidR="00C50974" w:rsidRPr="00C50974" w:rsidRDefault="00C50974" w:rsidP="00C50974">
      <w:r w:rsidRPr="00C50974">
        <w:t>% % %%%%%%%%%%% generate array of random numbers%%%%%%%</w:t>
      </w:r>
    </w:p>
    <w:p w:rsidR="00C50974" w:rsidRPr="00C50974" w:rsidRDefault="00C50974" w:rsidP="00C50974">
      <w:r w:rsidRPr="00C50974">
        <w:t>for i=1:data_points</w:t>
      </w:r>
    </w:p>
    <w:p w:rsidR="00C50974" w:rsidRPr="00C50974" w:rsidRDefault="00C50974" w:rsidP="00C50974">
      <w:r w:rsidRPr="00C50974">
        <w:t>test_1(i)=i;</w:t>
      </w:r>
    </w:p>
    <w:p w:rsidR="00C50974" w:rsidRPr="00C50974" w:rsidRDefault="00C50974" w:rsidP="00C50974">
      <w:r w:rsidRPr="00C50974">
        <w:t>end</w:t>
      </w:r>
    </w:p>
    <w:p w:rsidR="00C50974" w:rsidRPr="00C50974" w:rsidRDefault="00C50974" w:rsidP="00C50974">
      <w:r w:rsidRPr="00C50974">
        <w:t>for i=1:data_points</w:t>
      </w:r>
    </w:p>
    <w:p w:rsidR="00C50974" w:rsidRPr="00C50974" w:rsidRDefault="00C50974" w:rsidP="00C50974">
      <w:r w:rsidRPr="00C50974">
        <w:t>test_2=test_1(randperm(length(test_1)));</w:t>
      </w:r>
    </w:p>
    <w:p w:rsidR="00C50974" w:rsidRPr="00C50974" w:rsidRDefault="00C50974" w:rsidP="00C50974">
      <w:r w:rsidRPr="00C50974">
        <w:t>end</w:t>
      </w:r>
    </w:p>
    <w:p w:rsidR="00C50974" w:rsidRPr="00C50974" w:rsidRDefault="00C50974" w:rsidP="00C50974">
      <w:r w:rsidRPr="00C50974">
        <w:t>%%%%%%%%%% assign values to training set and test set%%%%%%%</w:t>
      </w:r>
    </w:p>
    <w:p w:rsidR="00C50974" w:rsidRPr="00C50974" w:rsidRDefault="00C50974" w:rsidP="00C50974">
      <w:r w:rsidRPr="00C50974">
        <w:t>for i=1:data_points</w:t>
      </w:r>
    </w:p>
    <w:p w:rsidR="00C50974" w:rsidRPr="00C50974" w:rsidRDefault="00C50974" w:rsidP="00C50974">
      <w:r w:rsidRPr="00C50974">
        <w:t>TotalSet_image(i,1:input_num)= Data_orig_image(test_2(i),:);</w:t>
      </w:r>
    </w:p>
    <w:p w:rsidR="00C50974" w:rsidRPr="00C50974" w:rsidRDefault="00C50974" w:rsidP="00C50974">
      <w:r w:rsidRPr="00C50974">
        <w:t xml:space="preserve"> </w:t>
      </w:r>
    </w:p>
    <w:p w:rsidR="00C50974" w:rsidRPr="00C50974" w:rsidRDefault="00C50974" w:rsidP="00C50974">
      <w:r w:rsidRPr="00C50974">
        <w:t>TotalSet_image(i,(label_d2))= Data_orig_label(test_2(i),:);    %%%% storing the corresponding labels in the totalset %%%%%</w:t>
      </w:r>
    </w:p>
    <w:p w:rsidR="00C50974" w:rsidRPr="00C50974" w:rsidRDefault="00C50974" w:rsidP="00C50974">
      <w:r w:rsidRPr="00C50974">
        <w:t xml:space="preserve"> </w:t>
      </w:r>
    </w:p>
    <w:p w:rsidR="00C50974" w:rsidRPr="00C50974" w:rsidRDefault="00C50974" w:rsidP="00C50974">
      <w:r w:rsidRPr="00C50974">
        <w:lastRenderedPageBreak/>
        <w:t>end</w:t>
      </w:r>
    </w:p>
    <w:p w:rsidR="00C50974" w:rsidRPr="00C50974" w:rsidRDefault="00C50974" w:rsidP="00C50974">
      <w:r w:rsidRPr="00C50974">
        <w:t xml:space="preserve"> </w:t>
      </w:r>
    </w:p>
    <w:p w:rsidR="00C50974" w:rsidRPr="00C50974" w:rsidRDefault="00C50974" w:rsidP="00C50974">
      <w:r w:rsidRPr="00C50974">
        <w:t>for i=1: trainSet_num</w:t>
      </w:r>
    </w:p>
    <w:p w:rsidR="00C50974" w:rsidRPr="00C50974" w:rsidRDefault="00C50974" w:rsidP="00C50974">
      <w:r w:rsidRPr="00C50974">
        <w:t>TrainingSet(i,:)= TotalSet_image(i,:);</w:t>
      </w:r>
    </w:p>
    <w:p w:rsidR="00C50974" w:rsidRPr="00C50974" w:rsidRDefault="00C50974" w:rsidP="00C50974">
      <w:r w:rsidRPr="00C50974">
        <w:t xml:space="preserve"> </w:t>
      </w:r>
    </w:p>
    <w:p w:rsidR="00C50974" w:rsidRPr="00C50974" w:rsidRDefault="00C50974" w:rsidP="00C50974">
      <w:r w:rsidRPr="00C50974">
        <w:t>end</w:t>
      </w:r>
    </w:p>
    <w:p w:rsidR="00C50974" w:rsidRPr="00C50974" w:rsidRDefault="00C50974" w:rsidP="00C50974">
      <w:r w:rsidRPr="00C50974">
        <w:t>for i=trainSet_num+1:data_points</w:t>
      </w:r>
    </w:p>
    <w:p w:rsidR="00C50974" w:rsidRPr="00C50974" w:rsidRDefault="00C50974" w:rsidP="00C50974">
      <w:r w:rsidRPr="00C50974">
        <w:t>TestSet(count,:)= TotalSet_image(i,:);</w:t>
      </w:r>
    </w:p>
    <w:p w:rsidR="00C50974" w:rsidRPr="00C50974" w:rsidRDefault="00C50974" w:rsidP="00C50974">
      <w:r w:rsidRPr="00C50974">
        <w:t>count=count+1;</w:t>
      </w:r>
    </w:p>
    <w:p w:rsidR="00C50974" w:rsidRPr="00C50974" w:rsidRDefault="00C50974" w:rsidP="00C50974">
      <w:r w:rsidRPr="00C50974">
        <w:t>end</w:t>
      </w:r>
    </w:p>
    <w:p w:rsidR="00C50974" w:rsidRPr="00C50974" w:rsidRDefault="00C50974" w:rsidP="00C50974">
      <w:r w:rsidRPr="00C50974">
        <w:t xml:space="preserve"> </w:t>
      </w:r>
    </w:p>
    <w:p w:rsidR="00C50974" w:rsidRPr="00C50974" w:rsidRDefault="00C50974" w:rsidP="00C50974">
      <w:r w:rsidRPr="00C50974">
        <w:t>%%%%%%%%%%% random weight generation %%%%%%%%%%%%%%%%%%</w:t>
      </w:r>
    </w:p>
    <w:p w:rsidR="00C50974" w:rsidRPr="00C50974" w:rsidRDefault="00C50974" w:rsidP="00C50974">
      <w:r w:rsidRPr="00C50974">
        <w:t xml:space="preserve"> </w:t>
      </w:r>
    </w:p>
    <w:p w:rsidR="00C50974" w:rsidRPr="00C50974" w:rsidRDefault="00C50974" w:rsidP="00C50974">
      <w:r w:rsidRPr="00C50974">
        <w:t>weight_input_hidden_jk= ((weight_range)*(rand(num_neurons_hidden,input_num)))+weight_min;</w:t>
      </w:r>
    </w:p>
    <w:p w:rsidR="00C50974" w:rsidRPr="00C50974" w:rsidRDefault="00C50974" w:rsidP="00C50974">
      <w:r w:rsidRPr="00C50974">
        <w:t>weight_hidden_output_ij= ((weight_range)*(rand(num_neurons_output,num_neurons_hidden)))+weight_min;</w:t>
      </w:r>
    </w:p>
    <w:p w:rsidR="00C50974" w:rsidRPr="00C50974" w:rsidRDefault="00C50974" w:rsidP="00C50974">
      <w:r w:rsidRPr="00C50974">
        <w:t xml:space="preserve"> </w:t>
      </w:r>
    </w:p>
    <w:p w:rsidR="00C50974" w:rsidRPr="00C50974" w:rsidRDefault="00C50974" w:rsidP="00C50974">
      <w:r w:rsidRPr="00C50974">
        <w:t>%%%%%%%%%%%%%%%% setting label vector %%%%%%%%%%</w:t>
      </w:r>
    </w:p>
    <w:p w:rsidR="00C50974" w:rsidRPr="00C50974" w:rsidRDefault="00C50974" w:rsidP="00C50974">
      <w:r w:rsidRPr="00C50974">
        <w:t>%%%%%%% it sets a 1 to the point which corresponds to the label %%%%%%%%</w:t>
      </w:r>
    </w:p>
    <w:p w:rsidR="00C50974" w:rsidRPr="00C50974" w:rsidRDefault="00C50974" w:rsidP="00C50974">
      <w:r w:rsidRPr="00C50974">
        <w:t>%%%%%%% example if label is 7, 1 will be set to the 7th element of the</w:t>
      </w:r>
    </w:p>
    <w:p w:rsidR="00C50974" w:rsidRPr="00C50974" w:rsidRDefault="00C50974" w:rsidP="00C50974">
      <w:r w:rsidRPr="00C50974">
        <w:t>%%%%%%% array</w:t>
      </w:r>
    </w:p>
    <w:p w:rsidR="00C50974" w:rsidRPr="00C50974" w:rsidRDefault="00C50974" w:rsidP="00C50974">
      <w:r w:rsidRPr="00C50974">
        <w:t>%%%%%%% this is then treated as expected output from the 10 neurons and</w:t>
      </w:r>
    </w:p>
    <w:p w:rsidR="00C50974" w:rsidRPr="00C50974" w:rsidRDefault="00C50974" w:rsidP="00C50974">
      <w:r w:rsidRPr="00C50974">
        <w:t>%%%%%%% used for error correction</w:t>
      </w:r>
    </w:p>
    <w:p w:rsidR="00C50974" w:rsidRPr="00C50974" w:rsidRDefault="00C50974" w:rsidP="00C50974">
      <w:r w:rsidRPr="00C50974">
        <w:t>for c=1: data_points</w:t>
      </w:r>
    </w:p>
    <w:p w:rsidR="00C50974" w:rsidRPr="00C50974" w:rsidRDefault="00C50974" w:rsidP="00C50974">
      <w:r w:rsidRPr="00C50974">
        <w:t xml:space="preserve">    temp_label_store= TotalSet_image(c,label_d2);</w:t>
      </w:r>
    </w:p>
    <w:p w:rsidR="00C50974" w:rsidRPr="00C50974" w:rsidRDefault="00C50974" w:rsidP="00C50974">
      <w:r w:rsidRPr="00C50974">
        <w:t xml:space="preserve">    for i=1:num_neurons_output</w:t>
      </w:r>
    </w:p>
    <w:p w:rsidR="00C50974" w:rsidRPr="00C50974" w:rsidRDefault="00C50974" w:rsidP="00C50974">
      <w:r w:rsidRPr="00C50974">
        <w:t xml:space="preserve">        if i == (temp_label_store+1)</w:t>
      </w:r>
    </w:p>
    <w:p w:rsidR="00C50974" w:rsidRPr="00C50974" w:rsidRDefault="00C50974" w:rsidP="00C50974">
      <w:r w:rsidRPr="00C50974">
        <w:t xml:space="preserve">            expected_label_array(c,i) = 1;</w:t>
      </w:r>
    </w:p>
    <w:p w:rsidR="00C50974" w:rsidRPr="00C50974" w:rsidRDefault="00C50974" w:rsidP="00C50974">
      <w:r w:rsidRPr="00C50974">
        <w:t xml:space="preserve">        else</w:t>
      </w:r>
    </w:p>
    <w:p w:rsidR="00C50974" w:rsidRPr="00C50974" w:rsidRDefault="00C50974" w:rsidP="00C50974">
      <w:r w:rsidRPr="00C50974">
        <w:lastRenderedPageBreak/>
        <w:t xml:space="preserve">            expected_label_array(c,i) = 0;</w:t>
      </w:r>
    </w:p>
    <w:p w:rsidR="00C50974" w:rsidRPr="00C50974" w:rsidRDefault="00C50974" w:rsidP="00C50974">
      <w:r w:rsidRPr="00C50974">
        <w:t xml:space="preserve">        end</w:t>
      </w:r>
    </w:p>
    <w:p w:rsidR="00C50974" w:rsidRPr="00C50974" w:rsidRDefault="00C50974" w:rsidP="00C50974">
      <w:r w:rsidRPr="00C50974">
        <w:t xml:space="preserve">    end</w:t>
      </w:r>
    </w:p>
    <w:p w:rsidR="00C50974" w:rsidRPr="00C50974" w:rsidRDefault="00C50974" w:rsidP="00C50974">
      <w:r w:rsidRPr="00C50974">
        <w:t>end</w:t>
      </w:r>
    </w:p>
    <w:p w:rsidR="00C50974" w:rsidRPr="00C50974" w:rsidRDefault="00C50974" w:rsidP="00C50974">
      <w:r w:rsidRPr="00C50974">
        <w:t xml:space="preserve"> </w:t>
      </w:r>
    </w:p>
    <w:p w:rsidR="00C50974" w:rsidRPr="00C50974" w:rsidRDefault="00C50974" w:rsidP="00C50974">
      <w:r w:rsidRPr="00C50974">
        <w:t>expected_label_train = expected_label_array(1:trainSet_num,:);</w:t>
      </w:r>
    </w:p>
    <w:p w:rsidR="00C50974" w:rsidRPr="00C50974" w:rsidRDefault="00C50974" w:rsidP="00C50974">
      <w:r w:rsidRPr="00C50974">
        <w:t>expected_label_test = expected_label_array((trainSet_num+1):data_points,:);</w:t>
      </w:r>
    </w:p>
    <w:p w:rsidR="00C50974" w:rsidRPr="00C50974" w:rsidRDefault="00C50974" w:rsidP="00C50974">
      <w:r w:rsidRPr="00C50974">
        <w:t xml:space="preserve"> </w:t>
      </w:r>
    </w:p>
    <w:p w:rsidR="00C50974" w:rsidRPr="00C50974" w:rsidRDefault="00C50974" w:rsidP="00C50974">
      <w:r w:rsidRPr="00C50974">
        <w:t>% %%%%%%% choose a random start and end value for subsets on which to train</w:t>
      </w:r>
    </w:p>
    <w:p w:rsidR="00C50974" w:rsidRPr="00C50974" w:rsidRDefault="00C50974" w:rsidP="00C50974">
      <w:r w:rsidRPr="00C50974">
        <w:t>% %%%%%%% each epoch  %%%%%%%%%%%%%%</w:t>
      </w:r>
    </w:p>
    <w:p w:rsidR="00C50974" w:rsidRPr="00C50974" w:rsidRDefault="00C50974" w:rsidP="00C50974">
      <w:r w:rsidRPr="00C50974">
        <w:t>% start_trainSubset=randi((trainSet_num-trainSubsetSize));</w:t>
      </w:r>
    </w:p>
    <w:p w:rsidR="00C50974" w:rsidRPr="00C50974" w:rsidRDefault="00C50974" w:rsidP="00C50974">
      <w:r w:rsidRPr="00C50974">
        <w:t>% end_trainSubset= start_trainSubset+trainSubsetSize;</w:t>
      </w:r>
    </w:p>
    <w:p w:rsidR="00C50974" w:rsidRPr="00C50974" w:rsidRDefault="00C50974" w:rsidP="00C50974">
      <w:r w:rsidRPr="00C50974">
        <w:t xml:space="preserve"> </w:t>
      </w:r>
    </w:p>
    <w:p w:rsidR="00C50974" w:rsidRPr="00C50974" w:rsidRDefault="00C50974" w:rsidP="00C50974">
      <w:r w:rsidRPr="00C50974">
        <w:t>%%%%%%%%%%%%%% compute output %%%%%%%%%%%%%%%%%%%%%%</w:t>
      </w:r>
    </w:p>
    <w:p w:rsidR="00C50974" w:rsidRPr="00C50974" w:rsidRDefault="00C50974" w:rsidP="00C50974">
      <w:r w:rsidRPr="00C50974">
        <w:t>for e=1:epoch_num</w:t>
      </w:r>
    </w:p>
    <w:p w:rsidR="00C50974" w:rsidRPr="00C50974" w:rsidRDefault="00C50974" w:rsidP="00C50974">
      <w:r w:rsidRPr="00C50974">
        <w:t xml:space="preserve">    </w:t>
      </w:r>
    </w:p>
    <w:p w:rsidR="00C50974" w:rsidRPr="00C50974" w:rsidRDefault="00C50974" w:rsidP="00C50974">
      <w:r w:rsidRPr="00C50974">
        <w:t>%%%%%%% choose a random start and end value for subsets on which to train</w:t>
      </w:r>
    </w:p>
    <w:p w:rsidR="00C50974" w:rsidRPr="00C50974" w:rsidRDefault="00C50974" w:rsidP="00C50974">
      <w:r w:rsidRPr="00C50974">
        <w:t>%%%%%%% each epoch  %%%%%%%%%%%%%%</w:t>
      </w:r>
    </w:p>
    <w:p w:rsidR="00C50974" w:rsidRPr="00C50974" w:rsidRDefault="00C50974" w:rsidP="00C50974">
      <w:r w:rsidRPr="00C50974">
        <w:t>start_trainSubset=randi((trainSet_num-trainSubsetSize));</w:t>
      </w:r>
    </w:p>
    <w:p w:rsidR="00C50974" w:rsidRPr="00C50974" w:rsidRDefault="00C50974" w:rsidP="00C50974">
      <w:r w:rsidRPr="00C50974">
        <w:t>end_trainSubset= start_trainSubset+trainSubsetSize;</w:t>
      </w:r>
    </w:p>
    <w:p w:rsidR="00C50974" w:rsidRPr="00C50974" w:rsidRDefault="00C50974" w:rsidP="00C50974">
      <w:r w:rsidRPr="00C50974">
        <w:t xml:space="preserve"> </w:t>
      </w:r>
    </w:p>
    <w:p w:rsidR="00C50974" w:rsidRPr="00C50974" w:rsidRDefault="00C50974" w:rsidP="00C50974">
      <w:r w:rsidRPr="00C50974">
        <w:t xml:space="preserve">    </w:t>
      </w:r>
    </w:p>
    <w:p w:rsidR="00C50974" w:rsidRPr="00C50974" w:rsidRDefault="00C50974" w:rsidP="00C50974">
      <w:r w:rsidRPr="00C50974">
        <w:t xml:space="preserve"> d2=1;  %%%%%%%%% used as d2 for output and hidden neuron%%% </w:t>
      </w:r>
    </w:p>
    <w:p w:rsidR="00C50974" w:rsidRPr="00C50974" w:rsidRDefault="00C50974" w:rsidP="00C50974">
      <w:r w:rsidRPr="00C50974">
        <w:t xml:space="preserve">  Q11=0;</w:t>
      </w:r>
    </w:p>
    <w:p w:rsidR="00C50974" w:rsidRPr="00C50974" w:rsidRDefault="00C50974" w:rsidP="00C50974">
      <w:r w:rsidRPr="00C50974">
        <w:t>%%%%%%%% loop for data_points %%%%%%%%%</w:t>
      </w:r>
    </w:p>
    <w:p w:rsidR="00C50974" w:rsidRPr="00C50974" w:rsidRDefault="00C50974" w:rsidP="00C50974">
      <w:r w:rsidRPr="00C50974">
        <w:t>for d= start_trainSubset:end_trainSubset</w:t>
      </w:r>
    </w:p>
    <w:p w:rsidR="00C50974" w:rsidRPr="00C50974" w:rsidRDefault="00C50974" w:rsidP="00C50974">
      <w:r w:rsidRPr="00C50974">
        <w:t xml:space="preserve">    </w:t>
      </w:r>
    </w:p>
    <w:p w:rsidR="00C50974" w:rsidRPr="00C50974" w:rsidRDefault="00C50974" w:rsidP="00C50974">
      <w:r w:rsidRPr="00C50974">
        <w:t xml:space="preserve">    </w:t>
      </w:r>
    </w:p>
    <w:p w:rsidR="00C50974" w:rsidRPr="00C50974" w:rsidRDefault="00C50974" w:rsidP="00C50974">
      <w:r w:rsidRPr="00C50974">
        <w:lastRenderedPageBreak/>
        <w:t xml:space="preserve">     </w:t>
      </w:r>
    </w:p>
    <w:p w:rsidR="00C50974" w:rsidRPr="00C50974" w:rsidRDefault="00C50974" w:rsidP="00C50974">
      <w:r w:rsidRPr="00C50974">
        <w:t xml:space="preserve">    %%%%%%%%%% Forward pass %%%%%%%%%%%%                </w:t>
      </w:r>
    </w:p>
    <w:p w:rsidR="00C50974" w:rsidRPr="00C50974" w:rsidRDefault="00C50974" w:rsidP="00C50974">
      <w:r w:rsidRPr="00C50974">
        <w:t xml:space="preserve">   %%%% output layer neuron i %%%% </w:t>
      </w:r>
    </w:p>
    <w:p w:rsidR="00C50974" w:rsidRPr="00C50974" w:rsidRDefault="00C50974" w:rsidP="00C50974">
      <w:r w:rsidRPr="00C50974">
        <w:t xml:space="preserve">  </w:t>
      </w:r>
    </w:p>
    <w:p w:rsidR="00C50974" w:rsidRPr="00C50974" w:rsidRDefault="00C50974" w:rsidP="00C50974">
      <w:r w:rsidRPr="00C50974">
        <w:t xml:space="preserve">    for i=1: num_neurons_output</w:t>
      </w:r>
    </w:p>
    <w:p w:rsidR="00C50974" w:rsidRPr="00C50974" w:rsidRDefault="00C50974" w:rsidP="00C50974">
      <w:r w:rsidRPr="00C50974">
        <w:t xml:space="preserve">        </w:t>
      </w:r>
    </w:p>
    <w:p w:rsidR="00C50974" w:rsidRPr="00C50974" w:rsidRDefault="00C50974" w:rsidP="00C50974">
      <w:r w:rsidRPr="00C50974">
        <w:t xml:space="preserve">   %%%% hidden layer neuron j %%%%</w:t>
      </w:r>
    </w:p>
    <w:p w:rsidR="00C50974" w:rsidRPr="00C50974" w:rsidRDefault="00C50974" w:rsidP="00C50974">
      <w:r w:rsidRPr="00C50974">
        <w:t xml:space="preserve">       sum_output=0;</w:t>
      </w:r>
    </w:p>
    <w:p w:rsidR="00C50974" w:rsidRPr="00C50974" w:rsidRDefault="00C50974" w:rsidP="00C50974">
      <w:r w:rsidRPr="00C50974">
        <w:t xml:space="preserve">       for j=1:num_neurons_hidden</w:t>
      </w:r>
    </w:p>
    <w:p w:rsidR="00C50974" w:rsidRPr="00C50974" w:rsidRDefault="00C50974" w:rsidP="00C50974">
      <w:r w:rsidRPr="00C50974">
        <w:t xml:space="preserve">           sum_output_hidden=0;</w:t>
      </w:r>
    </w:p>
    <w:p w:rsidR="00C50974" w:rsidRPr="00C50974" w:rsidRDefault="00C50974" w:rsidP="00C50974">
      <w:r w:rsidRPr="00C50974">
        <w:t xml:space="preserve">          for k= 1:input_num </w:t>
      </w:r>
    </w:p>
    <w:p w:rsidR="00C50974" w:rsidRPr="00C50974" w:rsidRDefault="00C50974" w:rsidP="00C50974">
      <w:r w:rsidRPr="00C50974">
        <w:t xml:space="preserve">             sum_output_hidden= sum_output_hidden+(weight_input_hidden_jk(j,k) * TrainingSet(d,k));</w:t>
      </w:r>
    </w:p>
    <w:p w:rsidR="00C50974" w:rsidRPr="00C50974" w:rsidRDefault="00C50974" w:rsidP="00C50974">
      <w:r w:rsidRPr="00C50974">
        <w:t xml:space="preserve">          end</w:t>
      </w:r>
    </w:p>
    <w:p w:rsidR="00C50974" w:rsidRPr="00C50974" w:rsidRDefault="00C50974" w:rsidP="00C50974">
      <w:r w:rsidRPr="00C50974">
        <w:t xml:space="preserve">         hidden_output_fj(d2,j)=1/(1+exp(-sum_output_hidden));</w:t>
      </w:r>
    </w:p>
    <w:p w:rsidR="00C50974" w:rsidRPr="00C50974" w:rsidRDefault="00C50974" w:rsidP="00C50974">
      <w:r w:rsidRPr="00C50974">
        <w:t xml:space="preserve">       </w:t>
      </w:r>
    </w:p>
    <w:p w:rsidR="00C50974" w:rsidRPr="00C50974" w:rsidRDefault="00C50974" w:rsidP="00C50974">
      <w:r w:rsidRPr="00C50974">
        <w:t xml:space="preserve">         sum_output= sum_output + (weight_hidden_output_ij(i,j) * hidden_output_fj(d2,j));</w:t>
      </w:r>
    </w:p>
    <w:p w:rsidR="00C50974" w:rsidRPr="00C50974" w:rsidRDefault="00C50974" w:rsidP="00C50974">
      <w:r w:rsidRPr="00C50974">
        <w:t xml:space="preserve">       end</w:t>
      </w:r>
    </w:p>
    <w:p w:rsidR="00C50974" w:rsidRPr="00C50974" w:rsidRDefault="00C50974" w:rsidP="00C50974">
      <w:r w:rsidRPr="00C50974">
        <w:t xml:space="preserve">       actual_output_fi(d2,i)=1/(1+exp(-sum_output));</w:t>
      </w:r>
    </w:p>
    <w:p w:rsidR="00C50974" w:rsidRPr="00C50974" w:rsidRDefault="00C50974" w:rsidP="00C50974">
      <w:r w:rsidRPr="00C50974">
        <w:t xml:space="preserve">       </w:t>
      </w:r>
    </w:p>
    <w:p w:rsidR="00C50974" w:rsidRPr="00C50974" w:rsidRDefault="00C50974" w:rsidP="00C50974">
      <w:r w:rsidRPr="00C50974">
        <w:t xml:space="preserve">         %%%%%%%%%%%%%%%%%%% creating output labelling %%%%%%%%%%%%%%%%</w:t>
      </w:r>
    </w:p>
    <w:p w:rsidR="00C50974" w:rsidRPr="00C50974" w:rsidRDefault="00C50974" w:rsidP="00C50974">
      <w:r w:rsidRPr="00C50974">
        <w:t xml:space="preserve">     if actual_output_fi(d2,i) &gt;=thresh_high        %%%%% set threshold; anything greater than 0.75 is considered as high                     </w:t>
      </w:r>
    </w:p>
    <w:p w:rsidR="00C50974" w:rsidRPr="00C50974" w:rsidRDefault="00C50974" w:rsidP="00C50974">
      <w:r w:rsidRPr="00C50974">
        <w:t xml:space="preserve">         output_label(d2,i)=1;</w:t>
      </w:r>
    </w:p>
    <w:p w:rsidR="00C50974" w:rsidRPr="00C50974" w:rsidRDefault="00C50974" w:rsidP="00C50974">
      <w:r w:rsidRPr="00C50974">
        <w:t xml:space="preserve">         </w:t>
      </w:r>
    </w:p>
    <w:p w:rsidR="00C50974" w:rsidRPr="00C50974" w:rsidRDefault="00C50974" w:rsidP="00C50974">
      <w:r w:rsidRPr="00C50974">
        <w:t xml:space="preserve">     elseif actual_output_fi(d2,i) &lt;=thresh_low   %%%%%%% anything lesser -0.75 is considered as low (0)</w:t>
      </w:r>
    </w:p>
    <w:p w:rsidR="00C50974" w:rsidRPr="00C50974" w:rsidRDefault="00C50974" w:rsidP="00C50974">
      <w:r w:rsidRPr="00C50974">
        <w:t xml:space="preserve">         output_label(d2,i)=0;</w:t>
      </w:r>
    </w:p>
    <w:p w:rsidR="00C50974" w:rsidRPr="00C50974" w:rsidRDefault="00C50974" w:rsidP="00C50974">
      <w:r w:rsidRPr="00C50974">
        <w:t xml:space="preserve">         </w:t>
      </w:r>
    </w:p>
    <w:p w:rsidR="00C50974" w:rsidRPr="00C50974" w:rsidRDefault="00C50974" w:rsidP="00C50974">
      <w:r w:rsidRPr="00C50974">
        <w:t xml:space="preserve">     else</w:t>
      </w:r>
    </w:p>
    <w:p w:rsidR="00C50974" w:rsidRPr="00C50974" w:rsidRDefault="00C50974" w:rsidP="00C50974">
      <w:r w:rsidRPr="00C50974">
        <w:t xml:space="preserve">         output_label(d2,i)=actual_output_fi(d2,i);</w:t>
      </w:r>
    </w:p>
    <w:p w:rsidR="00C50974" w:rsidRPr="00C50974" w:rsidRDefault="00C50974" w:rsidP="00C50974">
      <w:r w:rsidRPr="00C50974">
        <w:lastRenderedPageBreak/>
        <w:t xml:space="preserve">     end</w:t>
      </w:r>
    </w:p>
    <w:p w:rsidR="00C50974" w:rsidRPr="00C50974" w:rsidRDefault="00C50974" w:rsidP="00C50974">
      <w:r w:rsidRPr="00C50974">
        <w:t xml:space="preserve">    end</w:t>
      </w:r>
    </w:p>
    <w:p w:rsidR="00C50974" w:rsidRPr="00C50974" w:rsidRDefault="00C50974" w:rsidP="00C50974">
      <w:r w:rsidRPr="00C50974">
        <w:t xml:space="preserve">    </w:t>
      </w:r>
    </w:p>
    <w:p w:rsidR="00C50974" w:rsidRPr="00C50974" w:rsidRDefault="00C50974" w:rsidP="00C50974">
      <w:r w:rsidRPr="00C50974">
        <w:t xml:space="preserve">    %%%%%%%%%%%%%% start loops for backpropogation %%%%%%%%%%%</w:t>
      </w:r>
    </w:p>
    <w:p w:rsidR="00C50974" w:rsidRPr="00C50974" w:rsidRDefault="00C50974" w:rsidP="00C50974">
      <w:r w:rsidRPr="00C50974">
        <w:t xml:space="preserve">    </w:t>
      </w:r>
    </w:p>
    <w:p w:rsidR="00C50974" w:rsidRPr="00C50974" w:rsidRDefault="00C50974" w:rsidP="00C50974">
      <w:r w:rsidRPr="00C50974">
        <w:t xml:space="preserve">     %%%%% below part for momentum %%%%%%%</w:t>
      </w:r>
    </w:p>
    <w:p w:rsidR="00C50974" w:rsidRPr="00C50974" w:rsidRDefault="00C50974" w:rsidP="00C50974">
      <w:r w:rsidRPr="00C50974">
        <w:t xml:space="preserve">    delta_weight_ij_t_1= delta_weight_ij;</w:t>
      </w:r>
    </w:p>
    <w:p w:rsidR="00C50974" w:rsidRPr="00C50974" w:rsidRDefault="00C50974" w:rsidP="00C50974">
      <w:r w:rsidRPr="00C50974">
        <w:t xml:space="preserve">    %%%%%% above part for momentum %%%%%</w:t>
      </w:r>
    </w:p>
    <w:p w:rsidR="00C50974" w:rsidRPr="00C50974" w:rsidRDefault="00C50974" w:rsidP="00C50974">
      <w:r w:rsidRPr="00C50974">
        <w:t xml:space="preserve">    </w:t>
      </w:r>
    </w:p>
    <w:p w:rsidR="00C50974" w:rsidRPr="00C50974" w:rsidRDefault="00C50974" w:rsidP="00C50974">
      <w:r w:rsidRPr="00C50974">
        <w:t xml:space="preserve">       for j=1:num_neurons_hidden  %%%%% loop for change in weights %%%%%%%%%%</w:t>
      </w:r>
    </w:p>
    <w:p w:rsidR="00C50974" w:rsidRPr="00C50974" w:rsidRDefault="00C50974" w:rsidP="00C50974">
      <w:r w:rsidRPr="00C50974">
        <w:t xml:space="preserve">           </w:t>
      </w:r>
    </w:p>
    <w:p w:rsidR="00C50974" w:rsidRPr="00C50974" w:rsidRDefault="00C50974" w:rsidP="00C50974">
      <w:r w:rsidRPr="00C50974">
        <w:t xml:space="preserve">           sum_delta_i=0;</w:t>
      </w:r>
    </w:p>
    <w:p w:rsidR="00C50974" w:rsidRPr="00C50974" w:rsidRDefault="00C50974" w:rsidP="00C50974">
      <w:r w:rsidRPr="00C50974">
        <w:t xml:space="preserve">           </w:t>
      </w:r>
    </w:p>
    <w:p w:rsidR="00C50974" w:rsidRPr="00C50974" w:rsidRDefault="00C50974" w:rsidP="00C50974">
      <w:r w:rsidRPr="00C50974">
        <w:t xml:space="preserve">           for i2 = 1:num_neurons_output</w:t>
      </w:r>
    </w:p>
    <w:p w:rsidR="00C50974" w:rsidRPr="00C50974" w:rsidRDefault="00C50974" w:rsidP="00C50974">
      <w:r w:rsidRPr="00C50974">
        <w:t xml:space="preserve">     %%%%%%% find error by comparing expected output with acquired output %%</w:t>
      </w:r>
    </w:p>
    <w:p w:rsidR="00C50974" w:rsidRPr="00C50974" w:rsidRDefault="00C50974" w:rsidP="00C50974">
      <w:r w:rsidRPr="00C50974">
        <w:t xml:space="preserve">             error_output(d2,i2) = expected_label_train(d,i2)-output_label(d2,i2);</w:t>
      </w:r>
    </w:p>
    <w:p w:rsidR="00C50974" w:rsidRPr="00C50974" w:rsidRDefault="00C50974" w:rsidP="00C50974">
      <w:r w:rsidRPr="00C50974">
        <w:t xml:space="preserve">             </w:t>
      </w:r>
    </w:p>
    <w:p w:rsidR="00C50974" w:rsidRPr="00C50974" w:rsidRDefault="00C50974" w:rsidP="00C50974">
      <w:r w:rsidRPr="00C50974">
        <w:t xml:space="preserve">             </w:t>
      </w:r>
    </w:p>
    <w:p w:rsidR="00C50974" w:rsidRPr="00C50974" w:rsidRDefault="00C50974" w:rsidP="00C50974">
      <w:r w:rsidRPr="00C50974">
        <w:t xml:space="preserve">             </w:t>
      </w:r>
    </w:p>
    <w:p w:rsidR="00C50974" w:rsidRPr="00C50974" w:rsidRDefault="00C50974" w:rsidP="00C50974">
      <w:r w:rsidRPr="00C50974">
        <w:t xml:space="preserve">    </w:t>
      </w:r>
    </w:p>
    <w:p w:rsidR="00C50974" w:rsidRPr="00C50974" w:rsidRDefault="00C50974" w:rsidP="00C50974">
      <w:r w:rsidRPr="00C50974">
        <w:t xml:space="preserve">    %%%%%%%%%% find delta i %%%%%%%%%%%%%%%%%</w:t>
      </w:r>
    </w:p>
    <w:p w:rsidR="00C50974" w:rsidRPr="00C50974" w:rsidRDefault="00C50974" w:rsidP="00C50974">
      <w:r w:rsidRPr="00C50974">
        <w:t xml:space="preserve">             delta_output_i (d2,i2) = (1-actual_output_fi(d2,i2))*actual_output_fi(d2,i2)*(error_output(d2,i2));</w:t>
      </w:r>
    </w:p>
    <w:p w:rsidR="00C50974" w:rsidRPr="00C50974" w:rsidRDefault="00C50974" w:rsidP="00C50974">
      <w:r w:rsidRPr="00C50974">
        <w:t xml:space="preserve">    </w:t>
      </w:r>
    </w:p>
    <w:p w:rsidR="00C50974" w:rsidRPr="00C50974" w:rsidRDefault="00C50974" w:rsidP="00C50974">
      <w:r w:rsidRPr="00C50974">
        <w:t xml:space="preserve">   </w:t>
      </w:r>
    </w:p>
    <w:p w:rsidR="00C50974" w:rsidRPr="00C50974" w:rsidRDefault="00C50974" w:rsidP="00C50974">
      <w:r w:rsidRPr="00C50974">
        <w:t xml:space="preserve">    %%%%%%%%%%%%%%% find weight change required for weights between output</w:t>
      </w:r>
    </w:p>
    <w:p w:rsidR="00C50974" w:rsidRPr="00C50974" w:rsidRDefault="00C50974" w:rsidP="00C50974">
      <w:r w:rsidRPr="00C50974">
        <w:t xml:space="preserve">    %%%%%%%%%%%%%%% layer and hidden layer %%%%%%%%%%%</w:t>
      </w:r>
    </w:p>
    <w:p w:rsidR="00C50974" w:rsidRPr="00C50974" w:rsidRDefault="00C50974" w:rsidP="00C50974">
      <w:r w:rsidRPr="00C50974">
        <w:t xml:space="preserve">    </w:t>
      </w:r>
    </w:p>
    <w:p w:rsidR="00C50974" w:rsidRPr="00C50974" w:rsidRDefault="00C50974" w:rsidP="00C50974">
      <w:r w:rsidRPr="00C50974">
        <w:t xml:space="preserve">   </w:t>
      </w:r>
    </w:p>
    <w:p w:rsidR="00C50974" w:rsidRPr="00C50974" w:rsidRDefault="00C50974" w:rsidP="00C50974">
      <w:r w:rsidRPr="00C50974">
        <w:lastRenderedPageBreak/>
        <w:t xml:space="preserve">    %%% without momentum: delta_weight_ij(i2,j) = learningRate_ouput * delta_output_i (d2,i2) * hidden_output_fj(d2,j);</w:t>
      </w:r>
    </w:p>
    <w:p w:rsidR="00C50974" w:rsidRPr="00C50974" w:rsidRDefault="00C50974" w:rsidP="00C50974">
      <w:r w:rsidRPr="00C50974">
        <w:t xml:space="preserve">    %%%%% with momentum: %%%%%%%%%%%%%%%%%%</w:t>
      </w:r>
    </w:p>
    <w:p w:rsidR="00C50974" w:rsidRPr="00C50974" w:rsidRDefault="00C50974" w:rsidP="00C50974">
      <w:r w:rsidRPr="00C50974">
        <w:t xml:space="preserve">    if d2==1      </w:t>
      </w:r>
    </w:p>
    <w:p w:rsidR="00C50974" w:rsidRPr="00C50974" w:rsidRDefault="00C50974" w:rsidP="00C50974">
      <w:r w:rsidRPr="00C50974">
        <w:t xml:space="preserve">        delta_weight_ij(i2,j) = learningRate_ouput * delta_output_i (d2,i2) * hidden_output_fj(d2,j);</w:t>
      </w:r>
    </w:p>
    <w:p w:rsidR="00C50974" w:rsidRPr="00C50974" w:rsidRDefault="00C50974" w:rsidP="00C50974">
      <w:r w:rsidRPr="00C50974">
        <w:t xml:space="preserve">    else</w:t>
      </w:r>
    </w:p>
    <w:p w:rsidR="00C50974" w:rsidRPr="00C50974" w:rsidRDefault="00C50974" w:rsidP="00C50974">
      <w:r w:rsidRPr="00C50974">
        <w:t xml:space="preserve">        delta_weight_ij(i2,j) = (learningRate_ouput * delta_output_i (d2,i2) * hidden_output_fj(d2,j)) +  (alpha * delta_weight_ij_t_1(i2,j));</w:t>
      </w:r>
    </w:p>
    <w:p w:rsidR="00C50974" w:rsidRPr="00C50974" w:rsidRDefault="00C50974" w:rsidP="00C50974">
      <w:r w:rsidRPr="00C50974">
        <w:t xml:space="preserve">    end</w:t>
      </w:r>
    </w:p>
    <w:p w:rsidR="00C50974" w:rsidRPr="00C50974" w:rsidRDefault="00C50974" w:rsidP="00C50974">
      <w:r w:rsidRPr="00C50974">
        <w:t xml:space="preserve">            </w:t>
      </w:r>
    </w:p>
    <w:p w:rsidR="00C50974" w:rsidRPr="00C50974" w:rsidRDefault="00C50974" w:rsidP="00C50974">
      <w:r w:rsidRPr="00C50974">
        <w:t xml:space="preserve">    %%%%%%%% summation old weights * delta i %%%%%%%%%%%%%%%%%%</w:t>
      </w:r>
    </w:p>
    <w:p w:rsidR="00C50974" w:rsidRPr="00C50974" w:rsidRDefault="00C50974" w:rsidP="00C50974">
      <w:r w:rsidRPr="00C50974">
        <w:t xml:space="preserve">            </w:t>
      </w:r>
    </w:p>
    <w:p w:rsidR="00C50974" w:rsidRPr="00C50974" w:rsidRDefault="00C50974" w:rsidP="00C50974">
      <w:r w:rsidRPr="00C50974">
        <w:t xml:space="preserve">    sum_delta_i = sum_delta_i + (weight_hidden_output_ij(i2,j) * delta_output_i (d2,i2));</w:t>
      </w:r>
    </w:p>
    <w:p w:rsidR="00C50974" w:rsidRPr="00C50974" w:rsidRDefault="00C50974" w:rsidP="00C50974">
      <w:r w:rsidRPr="00C50974">
        <w:t xml:space="preserve">             </w:t>
      </w:r>
    </w:p>
    <w:p w:rsidR="00C50974" w:rsidRPr="00C50974" w:rsidRDefault="00C50974" w:rsidP="00C50974">
      <w:r w:rsidRPr="00C50974">
        <w:t xml:space="preserve">    %%%%%%%%%%%% make weight changes to output to hidden layer weights %%%%%%%%%%%</w:t>
      </w:r>
    </w:p>
    <w:p w:rsidR="00C50974" w:rsidRPr="00C50974" w:rsidRDefault="00C50974" w:rsidP="00C50974">
      <w:r w:rsidRPr="00C50974">
        <w:t xml:space="preserve">             </w:t>
      </w:r>
    </w:p>
    <w:p w:rsidR="00C50974" w:rsidRPr="00C50974" w:rsidRDefault="00C50974" w:rsidP="00C50974">
      <w:r w:rsidRPr="00C50974">
        <w:t xml:space="preserve">              </w:t>
      </w:r>
    </w:p>
    <w:p w:rsidR="00C50974" w:rsidRPr="00C50974" w:rsidRDefault="00C50974" w:rsidP="00C50974">
      <w:r w:rsidRPr="00C50974">
        <w:t xml:space="preserve">    weight_hidden_output_ij(i2,j)= weight_hidden_output_ij(i2,j)+ delta_weight_ij(i2,j);</w:t>
      </w:r>
    </w:p>
    <w:p w:rsidR="00C50974" w:rsidRPr="00C50974" w:rsidRDefault="00C50974" w:rsidP="00C50974">
      <w:r w:rsidRPr="00C50974">
        <w:t xml:space="preserve">           end</w:t>
      </w:r>
    </w:p>
    <w:p w:rsidR="00C50974" w:rsidRPr="00C50974" w:rsidRDefault="00C50974" w:rsidP="00C50974">
      <w:r w:rsidRPr="00C50974">
        <w:t xml:space="preserve">       delta_hidden_j (d2,j) = ((1- hidden_output_fj(d2,j)) * hidden_output_fj(d2,j)) * sum_delta_i;</w:t>
      </w:r>
    </w:p>
    <w:p w:rsidR="00C50974" w:rsidRPr="00C50974" w:rsidRDefault="00C50974" w:rsidP="00C50974">
      <w:r w:rsidRPr="00C50974">
        <w:t xml:space="preserve">       %%%%%%%%%%%%% loop inputs for weight change corresponding to hidden</w:t>
      </w:r>
    </w:p>
    <w:p w:rsidR="00C50974" w:rsidRPr="00C50974" w:rsidRDefault="00C50974" w:rsidP="00C50974">
      <w:r w:rsidRPr="00C50974">
        <w:t xml:space="preserve">       %%%%%%%%%%%%% neuron- input (jk)</w:t>
      </w:r>
    </w:p>
    <w:p w:rsidR="00C50974" w:rsidRPr="00C50974" w:rsidRDefault="00C50974" w:rsidP="00C50974">
      <w:r w:rsidRPr="00C50974">
        <w:t xml:space="preserve">       for k = 1:input_num</w:t>
      </w:r>
    </w:p>
    <w:p w:rsidR="00C50974" w:rsidRPr="00C50974" w:rsidRDefault="00C50974" w:rsidP="00C50974">
      <w:r w:rsidRPr="00C50974">
        <w:t xml:space="preserve">       delta_weight_jk (j,k) = learningRate_hidden * delta_hidden_j (d2,j) * TrainingSet(d,k);</w:t>
      </w:r>
    </w:p>
    <w:p w:rsidR="00C50974" w:rsidRPr="00C50974" w:rsidRDefault="00C50974" w:rsidP="00C50974">
      <w:r w:rsidRPr="00C50974">
        <w:t xml:space="preserve">      </w:t>
      </w:r>
    </w:p>
    <w:p w:rsidR="00C50974" w:rsidRPr="00C50974" w:rsidRDefault="00C50974" w:rsidP="00C50974">
      <w:r w:rsidRPr="00C50974">
        <w:t xml:space="preserve">        %%%%%%%%%%%% make weight changes to hidden to input layer weights %%%%%%%%%%%</w:t>
      </w:r>
    </w:p>
    <w:p w:rsidR="00C50974" w:rsidRPr="00C50974" w:rsidRDefault="00C50974" w:rsidP="00C50974">
      <w:r w:rsidRPr="00C50974">
        <w:t xml:space="preserve">        weight_input_hidden_jk(j,k)= weight_input_hidden_jk(j,k)+ delta_weight_jk (j,k);</w:t>
      </w:r>
    </w:p>
    <w:p w:rsidR="00C50974" w:rsidRPr="00C50974" w:rsidRDefault="00C50974" w:rsidP="00C50974">
      <w:r w:rsidRPr="00C50974">
        <w:t xml:space="preserve">         end</w:t>
      </w:r>
    </w:p>
    <w:p w:rsidR="00C50974" w:rsidRPr="00C50974" w:rsidRDefault="00C50974" w:rsidP="00C50974">
      <w:r w:rsidRPr="00C50974">
        <w:t xml:space="preserve">       end</w:t>
      </w:r>
    </w:p>
    <w:p w:rsidR="00C50974" w:rsidRPr="00C50974" w:rsidRDefault="00C50974" w:rsidP="00C50974">
      <w:r w:rsidRPr="00C50974">
        <w:lastRenderedPageBreak/>
        <w:t xml:space="preserve">      </w:t>
      </w:r>
    </w:p>
    <w:p w:rsidR="00C50974" w:rsidRPr="00C50974" w:rsidRDefault="00C50974" w:rsidP="00C50974">
      <w:r w:rsidRPr="00C50974">
        <w:t xml:space="preserve">       %%%%%%%%%%%%% classification %%%%%%%%%%%%%</w:t>
      </w:r>
    </w:p>
    <w:p w:rsidR="00C50974" w:rsidRPr="00C50974" w:rsidRDefault="00C50974" w:rsidP="00C50974">
      <w:r w:rsidRPr="00C50974">
        <w:t xml:space="preserve">       %%%%%%% check if highest value at the ouput label corresponds to the</w:t>
      </w:r>
    </w:p>
    <w:p w:rsidR="00C50974" w:rsidRPr="00C50974" w:rsidRDefault="00C50974" w:rsidP="00C50974">
      <w:r w:rsidRPr="00C50974">
        <w:t xml:space="preserve">       %%%%%%% position of 1 at the expected label</w:t>
      </w:r>
    </w:p>
    <w:p w:rsidR="00C50974" w:rsidRPr="00C50974" w:rsidRDefault="00C50974" w:rsidP="00C50974">
      <w:r w:rsidRPr="00C50974">
        <w:t xml:space="preserve">       [m1,idx_output]=max(output_label(d2,:));</w:t>
      </w:r>
    </w:p>
    <w:p w:rsidR="00C50974" w:rsidRPr="00C50974" w:rsidRDefault="00C50974" w:rsidP="00C50974">
      <w:r w:rsidRPr="00C50974">
        <w:t xml:space="preserve">       [m2,idx_expected]=max(expected_label_train(d,:));</w:t>
      </w:r>
    </w:p>
    <w:p w:rsidR="00C50974" w:rsidRPr="00C50974" w:rsidRDefault="00C50974" w:rsidP="00C50974">
      <w:r w:rsidRPr="00C50974">
        <w:t xml:space="preserve">       if idx_output == idx_expected</w:t>
      </w:r>
    </w:p>
    <w:p w:rsidR="00C50974" w:rsidRPr="00C50974" w:rsidRDefault="00C50974" w:rsidP="00C50974">
      <w:r w:rsidRPr="00C50974">
        <w:t xml:space="preserve">          Q11=Q11+1;      </w:t>
      </w:r>
    </w:p>
    <w:p w:rsidR="00C50974" w:rsidRPr="00C50974" w:rsidRDefault="00C50974" w:rsidP="00C50974">
      <w:r w:rsidRPr="00C50974">
        <w:t xml:space="preserve">       </w:t>
      </w:r>
      <w:r>
        <w:t>end</w:t>
      </w:r>
    </w:p>
    <w:p w:rsidR="00C50974" w:rsidRPr="00C50974" w:rsidRDefault="00C50974" w:rsidP="00C50974">
      <w:r w:rsidRPr="00C50974">
        <w:t xml:space="preserve">       %%%%%%%%%%%%%%% confusionn matrix for training %%%%%%%%%%%%%%%</w:t>
      </w:r>
    </w:p>
    <w:p w:rsidR="00C50974" w:rsidRPr="00C50974" w:rsidRDefault="00C50974" w:rsidP="00C50974">
      <w:r w:rsidRPr="00C50974">
        <w:t xml:space="preserve">       if e == epoch_num</w:t>
      </w:r>
    </w:p>
    <w:p w:rsidR="00C50974" w:rsidRPr="00C50974" w:rsidRDefault="00C50974" w:rsidP="00C50974">
      <w:r w:rsidRPr="00C50974">
        <w:t xml:space="preserve">     conf_matrix_train(idx_output,idx_expected)= conf_matrix_train(idx_output,idx_expected)+1;</w:t>
      </w:r>
    </w:p>
    <w:p w:rsidR="00C50974" w:rsidRPr="00C50974" w:rsidRDefault="00C50974" w:rsidP="00C50974">
      <w:r w:rsidRPr="00C50974">
        <w:t xml:space="preserve">       end</w:t>
      </w:r>
    </w:p>
    <w:p w:rsidR="00C50974" w:rsidRPr="00C50974" w:rsidRDefault="00C50974" w:rsidP="00C50974">
      <w:r w:rsidRPr="00C50974">
        <w:t xml:space="preserve">    d2=d2+1;</w:t>
      </w:r>
    </w:p>
    <w:p w:rsidR="00C50974" w:rsidRPr="00C50974" w:rsidRDefault="00C50974" w:rsidP="00C50974">
      <w:r w:rsidRPr="00C50974">
        <w:t>end</w:t>
      </w:r>
    </w:p>
    <w:p w:rsidR="00C50974" w:rsidRPr="00C50974" w:rsidRDefault="00C50974" w:rsidP="00C50974">
      <w:r w:rsidRPr="00C50974">
        <w:t xml:space="preserve">  %%%%%%%%%%% hit rate %%%%%%%%%%%%%%</w:t>
      </w:r>
    </w:p>
    <w:p w:rsidR="00C50974" w:rsidRPr="00C50974" w:rsidRDefault="00C50974" w:rsidP="00C50974">
      <w:r w:rsidRPr="00C50974">
        <w:t xml:space="preserve">  if e==1 || mod(e,10)==1</w:t>
      </w:r>
    </w:p>
    <w:p w:rsidR="00C50974" w:rsidRPr="00C50974" w:rsidRDefault="00C50974" w:rsidP="00C50974">
      <w:r w:rsidRPr="00C50974">
        <w:t xml:space="preserve">       hit_rate(epoch_store)=Q11/trainSubsetSize;</w:t>
      </w:r>
    </w:p>
    <w:p w:rsidR="00C50974" w:rsidRPr="00C50974" w:rsidRDefault="00C50974" w:rsidP="00C50974">
      <w:r w:rsidRPr="00C50974">
        <w:t xml:space="preserve">       epoch_store = epoch_store+1;</w:t>
      </w:r>
    </w:p>
    <w:p w:rsidR="00C50974" w:rsidRPr="00C50974" w:rsidRDefault="00C50974" w:rsidP="00C50974">
      <w:r w:rsidRPr="00C50974">
        <w:t xml:space="preserve">  end</w:t>
      </w:r>
    </w:p>
    <w:p w:rsidR="00C50974" w:rsidRPr="00C50974" w:rsidRDefault="00C50974" w:rsidP="00C50974">
      <w:r w:rsidRPr="00C50974">
        <w:t>end</w:t>
      </w:r>
    </w:p>
    <w:p w:rsidR="00C50974" w:rsidRPr="00C50974" w:rsidRDefault="00C50974" w:rsidP="00C50974"/>
    <w:p w:rsidR="00C50974" w:rsidRPr="00C50974" w:rsidRDefault="00C50974" w:rsidP="00C50974">
      <w:r w:rsidRPr="00C50974">
        <w:t>%%%%%%% testing %%%%%%%%%%%%%%%</w:t>
      </w:r>
    </w:p>
    <w:p w:rsidR="00C50974" w:rsidRPr="00C50974" w:rsidRDefault="00C50974" w:rsidP="00C50974">
      <w:r w:rsidRPr="00C50974">
        <w:t xml:space="preserve">   Q11_test=0;</w:t>
      </w:r>
    </w:p>
    <w:p w:rsidR="00C50974" w:rsidRPr="00C50974" w:rsidRDefault="00C50974" w:rsidP="00C50974">
      <w:r w:rsidRPr="00C50974">
        <w:t>%%%%%%%% loop for data_points %%%%%%%%%</w:t>
      </w:r>
    </w:p>
    <w:p w:rsidR="00C50974" w:rsidRPr="00C50974" w:rsidRDefault="00C50974" w:rsidP="00C50974">
      <w:r w:rsidRPr="00C50974">
        <w:t>for d= 1:testSetSize</w:t>
      </w:r>
    </w:p>
    <w:p w:rsidR="00C50974" w:rsidRPr="00C50974" w:rsidRDefault="00C50974" w:rsidP="00C50974">
      <w:r w:rsidRPr="00C50974">
        <w:t xml:space="preserve">    </w:t>
      </w:r>
    </w:p>
    <w:p w:rsidR="00C50974" w:rsidRPr="00C50974" w:rsidRDefault="00C50974" w:rsidP="00C50974">
      <w:r w:rsidRPr="00C50974">
        <w:t xml:space="preserve">   %%%%%%%%% Forward pass %%%%%%%%%%%%                </w:t>
      </w:r>
    </w:p>
    <w:p w:rsidR="00C50974" w:rsidRPr="00C50974" w:rsidRDefault="00C50974" w:rsidP="00C50974">
      <w:r w:rsidRPr="00C50974">
        <w:lastRenderedPageBreak/>
        <w:t xml:space="preserve">   %%%% output layer neuron i %%%% </w:t>
      </w:r>
    </w:p>
    <w:p w:rsidR="00C50974" w:rsidRPr="00C50974" w:rsidRDefault="00C50974" w:rsidP="00C50974">
      <w:r w:rsidRPr="00C50974">
        <w:t xml:space="preserve">  </w:t>
      </w:r>
    </w:p>
    <w:p w:rsidR="00C50974" w:rsidRPr="00C50974" w:rsidRDefault="00C50974" w:rsidP="00C50974">
      <w:r w:rsidRPr="00C50974">
        <w:t xml:space="preserve">    for i=1: num_neurons_output</w:t>
      </w:r>
    </w:p>
    <w:p w:rsidR="00C50974" w:rsidRPr="00C50974" w:rsidRDefault="00C50974" w:rsidP="00C50974">
      <w:r w:rsidRPr="00C50974">
        <w:t xml:space="preserve">        </w:t>
      </w:r>
    </w:p>
    <w:p w:rsidR="00C50974" w:rsidRPr="00C50974" w:rsidRDefault="00C50974" w:rsidP="00C50974">
      <w:r w:rsidRPr="00C50974">
        <w:t xml:space="preserve">   %%%% hidden layer neuron j %%%%</w:t>
      </w:r>
    </w:p>
    <w:p w:rsidR="00C50974" w:rsidRPr="00C50974" w:rsidRDefault="00C50974" w:rsidP="00C50974">
      <w:r w:rsidRPr="00C50974">
        <w:t xml:space="preserve">       sum_output=0;</w:t>
      </w:r>
    </w:p>
    <w:p w:rsidR="00C50974" w:rsidRPr="00C50974" w:rsidRDefault="00C50974" w:rsidP="00C50974">
      <w:r w:rsidRPr="00C50974">
        <w:t xml:space="preserve">       for j=1:num_neurons_hidden</w:t>
      </w:r>
    </w:p>
    <w:p w:rsidR="00C50974" w:rsidRPr="00C50974" w:rsidRDefault="00C50974" w:rsidP="00C50974">
      <w:r w:rsidRPr="00C50974">
        <w:t xml:space="preserve">           sum_output_hidden=0;</w:t>
      </w:r>
    </w:p>
    <w:p w:rsidR="00C50974" w:rsidRPr="00C50974" w:rsidRDefault="00C50974" w:rsidP="00C50974">
      <w:r w:rsidRPr="00C50974">
        <w:t xml:space="preserve">          for k= 1:input_num </w:t>
      </w:r>
    </w:p>
    <w:p w:rsidR="00C50974" w:rsidRPr="00C50974" w:rsidRDefault="00C50974" w:rsidP="00C50974">
      <w:r w:rsidRPr="00C50974">
        <w:t xml:space="preserve">             sum_output_hidden= sum_output_hidden+(weight_input_hidden_jk(j,k) * TestSet(d,k));</w:t>
      </w:r>
    </w:p>
    <w:p w:rsidR="00C50974" w:rsidRPr="00C50974" w:rsidRDefault="00C50974" w:rsidP="00C50974">
      <w:r w:rsidRPr="00C50974">
        <w:t xml:space="preserve">          end</w:t>
      </w:r>
    </w:p>
    <w:p w:rsidR="00C50974" w:rsidRPr="00C50974" w:rsidRDefault="00C50974" w:rsidP="00C50974">
      <w:r w:rsidRPr="00C50974">
        <w:t xml:space="preserve">         hidden_output_fj_test(d,j)=1/(1+exp(-sum_output_hidden));</w:t>
      </w:r>
    </w:p>
    <w:p w:rsidR="00C50974" w:rsidRPr="00C50974" w:rsidRDefault="00C50974" w:rsidP="00C50974">
      <w:r w:rsidRPr="00C50974">
        <w:t xml:space="preserve">       </w:t>
      </w:r>
    </w:p>
    <w:p w:rsidR="00C50974" w:rsidRPr="00C50974" w:rsidRDefault="00C50974" w:rsidP="00C50974">
      <w:r w:rsidRPr="00C50974">
        <w:t xml:space="preserve">         sum_output= sum_output + (weight_hidden_output_ij(i,j) * hidden_output_fj_test(d,j));</w:t>
      </w:r>
    </w:p>
    <w:p w:rsidR="00C50974" w:rsidRPr="00C50974" w:rsidRDefault="00C50974" w:rsidP="00C50974">
      <w:r w:rsidRPr="00C50974">
        <w:t xml:space="preserve">       end</w:t>
      </w:r>
    </w:p>
    <w:p w:rsidR="00C50974" w:rsidRPr="00C50974" w:rsidRDefault="00C50974" w:rsidP="00C50974">
      <w:r w:rsidRPr="00C50974">
        <w:t xml:space="preserve">       actual_output_fi_test(d,i)=1/(1+exp(-sum_output));</w:t>
      </w:r>
    </w:p>
    <w:p w:rsidR="00C50974" w:rsidRPr="00C50974" w:rsidRDefault="00C50974" w:rsidP="00C50974">
      <w:r w:rsidRPr="00C50974">
        <w:t xml:space="preserve">       </w:t>
      </w:r>
    </w:p>
    <w:p w:rsidR="00C50974" w:rsidRPr="00C50974" w:rsidRDefault="00C50974" w:rsidP="00C50974">
      <w:r w:rsidRPr="00C50974">
        <w:t xml:space="preserve">         </w:t>
      </w:r>
    </w:p>
    <w:p w:rsidR="00C50974" w:rsidRPr="00C50974" w:rsidRDefault="00C50974" w:rsidP="00C50974">
      <w:r w:rsidRPr="00C50974">
        <w:t xml:space="preserve">    %%%%%%%%%%%% labelling %%%%%%%%%%%%%%%%%%</w:t>
      </w:r>
    </w:p>
    <w:p w:rsidR="00C50974" w:rsidRPr="00C50974" w:rsidRDefault="00C50974" w:rsidP="00C50974">
      <w:r w:rsidRPr="00C50974">
        <w:t xml:space="preserve">     if actual_output_fi_test(d,i) &gt;=thresh_high        %%%%% set threshold; anything greater than 0.75 is considered as high                     </w:t>
      </w:r>
    </w:p>
    <w:p w:rsidR="00C50974" w:rsidRPr="00C50974" w:rsidRDefault="00C50974" w:rsidP="00C50974">
      <w:r w:rsidRPr="00C50974">
        <w:t xml:space="preserve">         output_label_test(d,i)=1;</w:t>
      </w:r>
    </w:p>
    <w:p w:rsidR="00C50974" w:rsidRPr="00C50974" w:rsidRDefault="00C50974" w:rsidP="00C50974">
      <w:r w:rsidRPr="00C50974">
        <w:t xml:space="preserve">         </w:t>
      </w:r>
    </w:p>
    <w:p w:rsidR="00C50974" w:rsidRPr="00C50974" w:rsidRDefault="00C50974" w:rsidP="00C50974">
      <w:r w:rsidRPr="00C50974">
        <w:t xml:space="preserve">     elseif actual_output_fi_test(d,i) &lt;=thresh_low    %%%%%%% anything lesser -0.75 is considered as low (0)</w:t>
      </w:r>
    </w:p>
    <w:p w:rsidR="00C50974" w:rsidRPr="00C50974" w:rsidRDefault="00C50974" w:rsidP="00C50974">
      <w:r w:rsidRPr="00C50974">
        <w:t xml:space="preserve">         output_label_test(d,i)=0;</w:t>
      </w:r>
    </w:p>
    <w:p w:rsidR="00C50974" w:rsidRPr="00C50974" w:rsidRDefault="00C50974" w:rsidP="00C50974">
      <w:r w:rsidRPr="00C50974">
        <w:t xml:space="preserve">         </w:t>
      </w:r>
    </w:p>
    <w:p w:rsidR="00C50974" w:rsidRPr="00C50974" w:rsidRDefault="00C50974" w:rsidP="00C50974">
      <w:r w:rsidRPr="00C50974">
        <w:t xml:space="preserve">     else</w:t>
      </w:r>
    </w:p>
    <w:p w:rsidR="00C50974" w:rsidRPr="00C50974" w:rsidRDefault="00C50974" w:rsidP="00C50974">
      <w:r w:rsidRPr="00C50974">
        <w:t xml:space="preserve">         output_label_test(d,i)=actual_output_fi_test(d,i);</w:t>
      </w:r>
    </w:p>
    <w:p w:rsidR="00C50974" w:rsidRPr="00C50974" w:rsidRDefault="00C50974" w:rsidP="00C50974">
      <w:r w:rsidRPr="00C50974">
        <w:t xml:space="preserve">     end</w:t>
      </w:r>
    </w:p>
    <w:p w:rsidR="00C50974" w:rsidRPr="00C50974" w:rsidRDefault="00C50974" w:rsidP="00C50974">
      <w:r w:rsidRPr="00C50974">
        <w:lastRenderedPageBreak/>
        <w:t xml:space="preserve">    end</w:t>
      </w:r>
    </w:p>
    <w:p w:rsidR="00C50974" w:rsidRPr="00C50974" w:rsidRDefault="00C50974" w:rsidP="00C50974">
      <w:r w:rsidRPr="00C50974">
        <w:t xml:space="preserve">    </w:t>
      </w:r>
    </w:p>
    <w:p w:rsidR="00C50974" w:rsidRPr="00C50974" w:rsidRDefault="00C50974" w:rsidP="00C50974">
      <w:r w:rsidRPr="00C50974">
        <w:t xml:space="preserve">     %%%%%%%%%%%%% classification %%%%%%%%%%%%%</w:t>
      </w:r>
    </w:p>
    <w:p w:rsidR="00C50974" w:rsidRPr="00C50974" w:rsidRDefault="00C50974" w:rsidP="00C50974">
      <w:r w:rsidRPr="00C50974">
        <w:t xml:space="preserve">       %%%%%%% check if highest value at the ouput label corresponds to the</w:t>
      </w:r>
    </w:p>
    <w:p w:rsidR="00C50974" w:rsidRPr="00C50974" w:rsidRDefault="00C50974" w:rsidP="00C50974">
      <w:r w:rsidRPr="00C50974">
        <w:t xml:space="preserve">       %%%%%%% position of 1 at the expected label</w:t>
      </w:r>
    </w:p>
    <w:p w:rsidR="00C50974" w:rsidRPr="00C50974" w:rsidRDefault="00C50974" w:rsidP="00C50974">
      <w:r w:rsidRPr="00C50974">
        <w:t xml:space="preserve">       [m1,idx_output_test]=max(output_label_test(d,:));</w:t>
      </w:r>
    </w:p>
    <w:p w:rsidR="00C50974" w:rsidRPr="00C50974" w:rsidRDefault="00C50974" w:rsidP="00C50974">
      <w:r w:rsidRPr="00C50974">
        <w:t xml:space="preserve">       [m2,idx_expected_test</w:t>
      </w:r>
      <w:r>
        <w:t>]=max(expected_label_test(d,:));</w:t>
      </w:r>
    </w:p>
    <w:p w:rsidR="00C50974" w:rsidRPr="00C50974" w:rsidRDefault="00C50974" w:rsidP="00C50974">
      <w:r w:rsidRPr="00C50974">
        <w:t xml:space="preserve">       if idx_output_test == idx_expected_test</w:t>
      </w:r>
    </w:p>
    <w:p w:rsidR="00C50974" w:rsidRPr="00C50974" w:rsidRDefault="00C50974" w:rsidP="00C50974">
      <w:r w:rsidRPr="00C50974">
        <w:t xml:space="preserve">          Q11_test = Q11_test + 1;</w:t>
      </w:r>
    </w:p>
    <w:p w:rsidR="00C50974" w:rsidRPr="00C50974" w:rsidRDefault="00C50974" w:rsidP="00C50974">
      <w:r w:rsidRPr="00C50974">
        <w:t xml:space="preserve">       </w:t>
      </w:r>
      <w:r>
        <w:t>end</w:t>
      </w:r>
    </w:p>
    <w:p w:rsidR="00C50974" w:rsidRPr="00C50974" w:rsidRDefault="00C50974" w:rsidP="00C50974">
      <w:r w:rsidRPr="00C50974">
        <w:t xml:space="preserve">       %%%%%%%%%%%%% confusion matrix %%%%%%%%%%%%%%%</w:t>
      </w:r>
    </w:p>
    <w:p w:rsidR="00C50974" w:rsidRPr="00C50974" w:rsidRDefault="00C50974" w:rsidP="00C50974">
      <w:r w:rsidRPr="00C50974">
        <w:t xml:space="preserve">        conf_matrix_test(idx_output_test,idx_expected_test)= conf_matrix_test(idx_output_test,idx_expected_test)+1;</w:t>
      </w:r>
    </w:p>
    <w:p w:rsidR="00C50974" w:rsidRPr="00C50974" w:rsidRDefault="00C50974" w:rsidP="00C50974">
      <w:r w:rsidRPr="00C50974">
        <w:t>end</w:t>
      </w:r>
    </w:p>
    <w:p w:rsidR="00C50974" w:rsidRPr="00C50974" w:rsidRDefault="00C50974" w:rsidP="00C50974">
      <w:r w:rsidRPr="00C50974">
        <w:t>hit_rate_test = Q11_test/testSetSize;</w:t>
      </w:r>
    </w:p>
    <w:p w:rsidR="00C50974" w:rsidRPr="00C50974" w:rsidRDefault="00C50974" w:rsidP="00C50974"/>
    <w:p w:rsidR="00C50974" w:rsidRPr="00C50974" w:rsidRDefault="00C50974" w:rsidP="00C50974">
      <w:r w:rsidRPr="00C50974">
        <w:t>figure();</w:t>
      </w:r>
    </w:p>
    <w:p w:rsidR="00C50974" w:rsidRPr="00C50974" w:rsidRDefault="00C50974" w:rsidP="00C50974">
      <w:r w:rsidRPr="00C50974">
        <w:t>plot(1:10:epoch_num,hit_rate);</w:t>
      </w:r>
    </w:p>
    <w:p w:rsidR="00C50974" w:rsidRPr="00C50974" w:rsidRDefault="00C50974" w:rsidP="00C50974">
      <w:r w:rsidRPr="00C50974">
        <w:t>xlabel('epoch number');</w:t>
      </w:r>
    </w:p>
    <w:p w:rsidR="00C50974" w:rsidRPr="00C50974" w:rsidRDefault="00C50974" w:rsidP="00C50974">
      <w:r w:rsidRPr="00C50974">
        <w:t>ylabel('hit rate');</w:t>
      </w:r>
    </w:p>
    <w:p w:rsidR="00C50974" w:rsidRPr="00C50974" w:rsidRDefault="00C50974" w:rsidP="00C50974">
      <w:r w:rsidRPr="00C50974">
        <w:t>title('training plot');</w:t>
      </w:r>
    </w:p>
    <w:p w:rsidR="00C50974" w:rsidRPr="00C50974" w:rsidRDefault="00C50974" w:rsidP="00C50974">
      <w:r w:rsidRPr="00C50974">
        <w:t>hold on</w:t>
      </w:r>
    </w:p>
    <w:p w:rsidR="00C50974" w:rsidRPr="00C50974" w:rsidRDefault="00C50974" w:rsidP="00C50974">
      <w:r w:rsidRPr="00C50974">
        <w:t>plot(1:10:epoch_num,1-hit_rate,'r'</w:t>
      </w:r>
      <w:r>
        <w:t>);</w:t>
      </w:r>
    </w:p>
    <w:p w:rsidR="00C50974" w:rsidRPr="00C50974" w:rsidRDefault="00C50974" w:rsidP="00C50974">
      <w:pPr>
        <w:pStyle w:val="Heading2"/>
        <w:rPr>
          <w:u w:val="single"/>
        </w:rPr>
      </w:pPr>
      <w:r w:rsidRPr="00C50974">
        <w:rPr>
          <w:u w:val="single"/>
        </w:rPr>
        <w:t>Auto</w:t>
      </w:r>
      <w:r>
        <w:rPr>
          <w:u w:val="single"/>
        </w:rPr>
        <w:t>-</w:t>
      </w:r>
      <w:r w:rsidRPr="00C50974">
        <w:rPr>
          <w:u w:val="single"/>
        </w:rPr>
        <w:t>encoder</w:t>
      </w:r>
    </w:p>
    <w:p w:rsidR="00C50974" w:rsidRDefault="00C50974" w:rsidP="00C50974">
      <w:pPr>
        <w:autoSpaceDE w:val="0"/>
        <w:autoSpaceDN w:val="0"/>
        <w:adjustRightInd w:val="0"/>
        <w:spacing w:after="0" w:line="240" w:lineRule="auto"/>
        <w:rPr>
          <w:rFonts w:ascii="Courier New" w:hAnsi="Courier New" w:cs="Courier New"/>
          <w:color w:val="000000"/>
          <w:sz w:val="20"/>
          <w:szCs w:val="20"/>
        </w:rPr>
      </w:pP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clear </w:t>
      </w:r>
      <w:r>
        <w:rPr>
          <w:rFonts w:ascii="Courier New" w:hAnsi="Courier New" w:cs="Courier New"/>
          <w:color w:val="A020F0"/>
          <w:sz w:val="20"/>
          <w:szCs w:val="20"/>
        </w:rPr>
        <w:t>all</w:t>
      </w:r>
      <w:r>
        <w:rPr>
          <w:rFonts w:ascii="Courier New" w:hAnsi="Courier New" w:cs="Courier New"/>
          <w:color w:val="000000"/>
          <w:sz w:val="20"/>
          <w:szCs w:val="20"/>
        </w:rPr>
        <w: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count=1;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input_num=784;</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data_points=5000;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num_neurons_hidden=100;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num_neurons_output=784;   </w:t>
      </w:r>
      <w:r>
        <w:rPr>
          <w:rFonts w:ascii="Courier New" w:hAnsi="Courier New" w:cs="Courier New"/>
          <w:color w:val="228B22"/>
          <w:sz w:val="20"/>
          <w:szCs w:val="20"/>
        </w:rPr>
        <w:t>%%%% same as number of images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trainSubsetSize=100;     </w:t>
      </w:r>
      <w:r>
        <w:rPr>
          <w:rFonts w:ascii="Courier New" w:hAnsi="Courier New" w:cs="Courier New"/>
          <w:color w:val="228B22"/>
          <w:sz w:val="20"/>
          <w:szCs w:val="20"/>
        </w:rPr>
        <w:t>%%%%% number of data points to be used in each epoch%%%</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testSetSize = 1000;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trainSet_num = data_points-testSetSize;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thresh_high=1;</w:t>
      </w:r>
      <w:r>
        <w:rPr>
          <w:rFonts w:ascii="Courier New" w:hAnsi="Courier New" w:cs="Courier New"/>
          <w:color w:val="228B22"/>
          <w:sz w:val="20"/>
          <w:szCs w:val="20"/>
        </w:rPr>
        <w:t>%0.75;</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thresh_low=0;</w:t>
      </w:r>
      <w:r>
        <w:rPr>
          <w:rFonts w:ascii="Courier New" w:hAnsi="Courier New" w:cs="Courier New"/>
          <w:color w:val="228B22"/>
          <w:sz w:val="20"/>
          <w:szCs w:val="20"/>
        </w:rPr>
        <w:t>%0.25;</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label_d2=input_num+1;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weight_min=-1;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weight_max=1;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weight_range=weight_max-weight_min;</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learningRate_ouput=0.06;</w:t>
      </w:r>
      <w:r>
        <w:rPr>
          <w:rFonts w:ascii="Courier New" w:hAnsi="Courier New" w:cs="Courier New"/>
          <w:color w:val="228B22"/>
          <w:sz w:val="20"/>
          <w:szCs w:val="20"/>
        </w:rPr>
        <w:t>%06;</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learningRate_hidden=0.06;</w:t>
      </w:r>
      <w:r>
        <w:rPr>
          <w:rFonts w:ascii="Courier New" w:hAnsi="Courier New" w:cs="Courier New"/>
          <w:color w:val="228B22"/>
          <w:sz w:val="20"/>
          <w:szCs w:val="20"/>
        </w:rPr>
        <w:t>%06;</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alpha=0.6;  </w:t>
      </w:r>
      <w:r>
        <w:rPr>
          <w:rFonts w:ascii="Courier New" w:hAnsi="Courier New" w:cs="Courier New"/>
          <w:color w:val="228B22"/>
          <w:sz w:val="20"/>
          <w:szCs w:val="20"/>
        </w:rPr>
        <w:t>%%%%%%%%%% momentum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delta_weight_ij=zeros();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delta_weight_ij_t_1=zeros();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sum_output_hidden=0;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sum_output=0;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epoch_num=150;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epoch_store=1;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sum_error_square=0;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sum_error_square_test=0;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loss_func_e=zeros();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loss_func_q=zeros();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counter=1;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sum_loss_func_train=0;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loss_func_label_train= zeros(1,10);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loss_func_label_test = zeros(1,10);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%MNISTnumImages5000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%MNISTnumLabels5000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read data from text file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%image intensity%%%%%%%%%%%%%%%%5</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fid_image = fopen(</w:t>
      </w:r>
      <w:r>
        <w:rPr>
          <w:rFonts w:ascii="Courier New" w:hAnsi="Courier New" w:cs="Courier New"/>
          <w:color w:val="A020F0"/>
          <w:sz w:val="20"/>
          <w:szCs w:val="20"/>
        </w:rPr>
        <w:t>'MNISTnumImages5000.txt'</w:t>
      </w:r>
      <w:r>
        <w:rPr>
          <w:rFonts w:ascii="Courier New" w:hAnsi="Courier New" w:cs="Courier New"/>
          <w:color w:val="000000"/>
          <w:sz w:val="20"/>
          <w:szCs w:val="20"/>
        </w:rPr>
        <w: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formatSpecI = </w:t>
      </w:r>
      <w:r>
        <w:rPr>
          <w:rFonts w:ascii="Courier New" w:hAnsi="Courier New" w:cs="Courier New"/>
          <w:color w:val="A020F0"/>
          <w:sz w:val="20"/>
          <w:szCs w:val="20"/>
        </w:rPr>
        <w:t>'%f %f'</w:t>
      </w:r>
      <w:r>
        <w:rPr>
          <w:rFonts w:ascii="Courier New" w:hAnsi="Courier New" w:cs="Courier New"/>
          <w:color w:val="000000"/>
          <w:sz w:val="20"/>
          <w:szCs w:val="20"/>
        </w:rPr>
        <w: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sizeI = [input_num data_points];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 fscanf(fid_image,formatSpecI,sizeI);</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Data_orig_image=I';</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fclose(fid_image);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%image label%%%%%%%%%%%%%%%%%%%%</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fid_label = fopen(</w:t>
      </w:r>
      <w:r>
        <w:rPr>
          <w:rFonts w:ascii="Courier New" w:hAnsi="Courier New" w:cs="Courier New"/>
          <w:color w:val="A020F0"/>
          <w:sz w:val="20"/>
          <w:szCs w:val="20"/>
        </w:rPr>
        <w:t>'MNISTnumLabels5000.txt'</w:t>
      </w:r>
      <w:r>
        <w:rPr>
          <w:rFonts w:ascii="Courier New" w:hAnsi="Courier New" w:cs="Courier New"/>
          <w:color w:val="000000"/>
          <w:sz w:val="20"/>
          <w:szCs w:val="20"/>
        </w:rPr>
        <w: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formatSpecL = </w:t>
      </w:r>
      <w:r>
        <w:rPr>
          <w:rFonts w:ascii="Courier New" w:hAnsi="Courier New" w:cs="Courier New"/>
          <w:color w:val="A020F0"/>
          <w:sz w:val="20"/>
          <w:szCs w:val="20"/>
        </w:rPr>
        <w:t>'%f %f'</w:t>
      </w:r>
      <w:r>
        <w:rPr>
          <w:rFonts w:ascii="Courier New" w:hAnsi="Courier New" w:cs="Courier New"/>
          <w:color w:val="000000"/>
          <w:sz w:val="20"/>
          <w:szCs w:val="20"/>
        </w:rPr>
        <w: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sizeL = [1 data_points];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 fscanf(fid_label,formatSpecL,sizeL);</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Data_orig_label=L';</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fclose(fid_label);</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 %%%%%%%%%% normalize the inputs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Norm_min= min(Data_orig_image(:,:));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Norm_max= max(Data_orig_image(:,:));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Norm_range= Norm_max-Norm_min;</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for i=1:data_points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for j=1:input_num</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Norm_data(i,j)= (Data_orig_image(i,j)-Norm_min)/Norm_range;%(Data_orig_image(i,j)*2)-1;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lastRenderedPageBreak/>
        <w:t>%     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 select random samples for testing and training%%%%%%%%%</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 %%%%%%%%%%% generate array of random numbers%%%%%%%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i=1:data_points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test_1(i)=i;</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i=1:data_points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test_2=test_1(randperm(length(test_1)));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assign values to training set and test set%%%%%%%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i=1:data_points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TotalSet_image(i,1:input_num)= Data_orig_image(test_2(i),:);</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TotalSet_image(i,(label_d2))= Data_orig_label(test_2(i),:);    </w:t>
      </w:r>
      <w:r>
        <w:rPr>
          <w:rFonts w:ascii="Courier New" w:hAnsi="Courier New" w:cs="Courier New"/>
          <w:color w:val="228B22"/>
          <w:sz w:val="20"/>
          <w:szCs w:val="20"/>
        </w:rPr>
        <w:t>%%%% storing the corresponding labels in the totalset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i=1: trainSet_num</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TrainingSet(i,:)= TotalSet_image(i,:);</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i=trainSet_num+1:data_points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TestSet(count,:)= TotalSet_image(i,:);</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count=count+1;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random weight generation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weight_input_hidden_jk= ((weight_range)*(rand(num_neurons_hidden,input_num)))+weight_min;</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weight_hidden_output_ij= ((weight_range)*(rand(num_neurons_output,num_neurons_hidden)))+weight_min;</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setting label vector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it sets a 1 to the point which corresponds to the label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 if label is 7, 1 will be set to the 7th element of the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array</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this is then treated as expected output from the 10 neurons and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used for error correction</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c=1: data_points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temp_label_store= TotalSet_image(c,label_d2);</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i=1:num_neurons_output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 == (temp_label_store+1)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expected_label_array(c,i) = 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expected_label_array(c,i) = 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expected_label_train = expected_label_array(1:trainSet_num,:);</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expected_label_test = expected_label_array((trainSet_num+1):data_points,:);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 choose a random start and end value for subsets on which to train</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 each epoch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start_trainSubset=randi((trainSet_num-trainSubsetSize));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end_trainSubset= start_trainSubset+trainSubsetSize;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lastRenderedPageBreak/>
        <w:t>%%%%%%%%%%%%%% compute output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e=1:epoch_num</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choose a random start and end value for subsets on which to train</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epoch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start_trainSubset=randi((trainSet_num-trainSubsetSize));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end_trainSubset= start_trainSubset+trainSubsetSize;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d2=1;  </w:t>
      </w:r>
      <w:r>
        <w:rPr>
          <w:rFonts w:ascii="Courier New" w:hAnsi="Courier New" w:cs="Courier New"/>
          <w:color w:val="228B22"/>
          <w:sz w:val="20"/>
          <w:szCs w:val="20"/>
        </w:rPr>
        <w:t xml:space="preserve">%%%%%%%%% used as d2 for output and hidden neuron%%%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Q11=0;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sum_loss_func_e=0;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loop for data_points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d= start_trainSubset:end_trainSubset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Forward pass %%%%%%%%%%%%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output layer neuron i %%%%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 num_neurons_output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hidden layer neuron j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sum_output=0;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j=1:num_neurons_hidden</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sum_output_hidden=0;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1:input_num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sum_output_hidden= sum_output_hidden+(weight_input_hidden_jk(j,k) * TrainingSet(d,k));</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hidden_output_fj(d2,j)=1/(1+exp(-sum_output_hidden));</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sum_output= sum_output + (weight_hidden_output_ij(i,j) * hidden_output_fj(d2,j));</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actual_output_fi(d2,i)=1/(1+exp(-sum_output));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start loops for backpropogation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below part for momentum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delta_weight_ij_t_1= delta_weight_ij;</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above part for momentum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j=1:num_neurons_hidden  </w:t>
      </w:r>
      <w:r>
        <w:rPr>
          <w:rFonts w:ascii="Courier New" w:hAnsi="Courier New" w:cs="Courier New"/>
          <w:color w:val="228B22"/>
          <w:sz w:val="20"/>
          <w:szCs w:val="20"/>
        </w:rPr>
        <w:t>%%%%% loop for change in weights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sum_error_square=0;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sum_delta_i=0;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i2 = 1:num_neurons_output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find error by comparing expected output which is the input with acquired output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error_output(d2,i2) = TrainingSet(d,i2)-actual_output_fi(d2,i2);</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find delta i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delta_output_i (d2,i2) = (1-actual_output_fi(d2,i2))*actual_output_fi(d2,i2)*(error_output(d2,i2));</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find weight change required for weights between output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layer and hidden layer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without momentum: delta_weight_ij(i2,j) = learningRate_ouput * delta_output_i (d2,i2) * hidden_output_fj(d2,j);</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with momentum: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d2==1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delta_weight_ij(i2,j) = learningRate_ouput * delta_output_i (d2,i2) * hidden_output_fj(d2,j);</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delta_weight_ij(i2,j) = (learningRate_ouput * delta_output_i (d2,i2) * hidden_output_fj(d2,j)) +  (alpha * delta_weight_ij_t_1(i2,j));</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summation old weights * delta i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sum_delta_i = sum_delta_i + (weight_hidden_output_ij(i2,j) * delta_output_i (d2,i2));</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make weight changes to output to hidden layer weights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weight_hidden_output_ij(i2,j)= weight_hidden_output_ij(i2,j)+ delta_weight_ij(i2,j);</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delta_hidden_j (d2,j) = ((1- hidden_output_fj(d2,j)) * hidden_output_fj(d2,j)) * sum_delta_i;</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loop inputs for weight change corresponding to hidden</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neuron- input (jk)</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1:input_num</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delta_weight_jk (j,k) = learningRate_hidden * delta_hidden_j (d2,j) * TrainingSet(d,k);</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make weight changes to hidden to input layer weights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weight_input_hidden_jk(j,k)= weight_input_hidden_jk(j,k)+ delta_weight_jk (j,k);</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classification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check if the input va;ues correspond to the ouptut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i2 = 1:num_neurons_output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calculate sum of square of errors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sum_error_square = (sum_error_square + ((error_output(d2,i2))^2));</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actual_output_fi(d2,i2)== TrainingSet(d,i2)</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Q11=Q11+1;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loss_func_q(e,d2)= 0.5 * sum_error_square;    </w:t>
      </w:r>
      <w:r>
        <w:rPr>
          <w:rFonts w:ascii="Courier New" w:hAnsi="Courier New" w:cs="Courier New"/>
          <w:color w:val="228B22"/>
          <w:sz w:val="20"/>
          <w:szCs w:val="20"/>
        </w:rPr>
        <w:t>%%%%%% loss function of each data point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loss function of each epoch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sum_loss_func_e = sum_loss_func_e + loss_func_q(e,d2);</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d2=d2+1;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loss_func_e(e)=sum_loss_func_e;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hit rate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hit_rate_temp(e)=Q11/trainSubsetSize;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%if (epoch_store*11)&lt;=e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e==1 || mod(e,10)==1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loss_func_tenth(epoch_store)=loss_func_e(e);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hit_rate(epoch_store)=Q11/trainSubsetSize;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epoch_store = epoch_store+1;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d= 1:(trainSet_num-3000)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Forward pass %%%%%%%%%%%%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output layer neuron i %%%%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 num_neurons_output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hidden layer neuron j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sum_output=0;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j=1:num_neurons_hidden</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sum_output_hidden=0;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1:input_num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sum_output_hidden= sum_output_hidden+(weight_input_hidden_jk(j,k) * TrainingSet(d,k));</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hidden_output_fj(d,j)=1/(1+exp(-sum_output_hidden));</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sum_output= sum_output + (weight_hidden_output_ij(i,j) * hidden_output_fj(d,j));</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actual_output_fi(d,i)=1/(1+exp(-sum_output));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start loops for backpropogation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below part for momentum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delta_weight_ij_t_1= delta_weight_ij;</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above part for momentum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j=1:num_neurons_hidden  </w:t>
      </w:r>
      <w:r>
        <w:rPr>
          <w:rFonts w:ascii="Courier New" w:hAnsi="Courier New" w:cs="Courier New"/>
          <w:color w:val="228B22"/>
          <w:sz w:val="20"/>
          <w:szCs w:val="20"/>
        </w:rPr>
        <w:t>%%%%% loop for change in weights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sum_error_square=0;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sum_delta_i=0;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i2 = 1:num_neurons_output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find error by comparing expected output which is the input with acquired output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error_output(d,i2) = TrainingSet(d,i2)-actual_output_fi(d,i2);</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find delta i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delta_output_i (d,i2) = (1-actual_output_fi(d,i2))*actual_output_fi(d,i2)*(error_output(d,i2));</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find weight change required for weights between output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layer and hidden layer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without momentum: delta_weight_ij(i2,j) = learningRate_ouput * delta_output_i (d2,i2) * hidden_output_fj(d2,j);</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with momentum: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d==1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delta_weight_ij(i2,j) = learningRate_ouput * delta_output_i (d,i2) * hidden_output_fj(d,j);</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delta_weight_ij(i2,j) = (learningRate_ouput * delta_output_i (d,i2) * hidden_output_fj(d,j)) +  (alpha * delta_weight_ij_t_1(i2,j));</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summation old weights * delta i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sum_delta_i = sum_delta_i + (weight_hidden_output_ij(i2,j) * delta_output_i (d,i2));</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make weight changes to output to hidden layer weights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weight_hidden_output_ij(i2,j)= weight_hidden_output_ij(i2,j)+ delta_weight_ij(i2,j);</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delta_hidden_j (d,j) = ((1- hidden_output_fj(d,j)) * hidden_output_fj(d,j)) * sum_delta_i;</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loop inputs for weight change corresponding to hidden</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r>
        <w:rPr>
          <w:rFonts w:ascii="Courier New" w:hAnsi="Courier New" w:cs="Courier New"/>
          <w:color w:val="228B22"/>
          <w:sz w:val="20"/>
          <w:szCs w:val="20"/>
        </w:rPr>
        <w:t>%%%%%%%%%%%%% neuron- input (jk)</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1:input_num</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delta_weight_jk (j,k) = learningRate_hidden * delta_hidden_j (d,j) * TrainingSet(d,k);</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make weight changes to hidden to input layer weights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weight_input_hidden_jk(j,k)= weight_input_hidden_jk(j,k)+ delta_weight_jk (j,k);</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classification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check if the input va;ues correspond to the ouptut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i2 = 1:num_neurons_output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calculate sum of square of errors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sum_error_square = (sum_error_square + ((error_output(d,i2))^2));</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actual_output_fi(d,i2)== TrainingSet(d,i2)</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Q11=Q11+1;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loss_func_q_train(d)= 0.5 * sum_error_square;    </w:t>
      </w:r>
      <w:r>
        <w:rPr>
          <w:rFonts w:ascii="Courier New" w:hAnsi="Courier New" w:cs="Courier New"/>
          <w:color w:val="228B22"/>
          <w:sz w:val="20"/>
          <w:szCs w:val="20"/>
        </w:rPr>
        <w:t>%%%%%% loss function of each data point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label_loss_train = TrainingSet(d,785) + 1;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loss_func_label_train(label_loss_train)= loss_func_label_train(label_loss_train) + loss_func_q_train(d);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d2=d2+1;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loss_func_train=sum(loss_func_q_train);</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testing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Q11_test=0;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loop for data_points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d= 1:testSetSize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sum_error_square_test=0;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Forward pass %%%%%%%%%%%%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output layer neuron i %%%%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 num_neurons_output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hidden layer neuron j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sum_output=0;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j=1:num_neurons_hidden</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sum_output_hidden=0;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1:input_num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sum_output_hidden= sum_output_hidden+(weight_input_hidden_jk(j,k) * TestSet(d,k));</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hidden_output_fj_test(d,j)=1/(1+exp(-sum_output_hidden));</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sum_output= sum_output + (weight_hidden_output_ij(i,j) * hidden_output_fj_test(d,j));</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actual_output_fi_test(d,i)=1/(1+exp(-sum_output));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find error by comparing expected output which is the input with acquired output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error_output_test(d,i) = TestSet(d,i)-actual_output_fi_test(d,i);</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calculate sum of square of errors</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sum_error_square_test = (sum_error_square_test + ((error_output_test(d,i))^2));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hit rate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i2 = 1:num_neurons_output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actual_output_fi_test(d,i)== TestSet(d,i)</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Q11_test = Q11_test + 1;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loss_func_q_test(d)= 0.5 * sum_error_square_test;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label_loss_test = TestSet(d,785) + 1;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loss_func_label_test(label_loss_test)= loss_func_label_test(label_loss_test) + loss_func_q_test(d);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hit_rate_test = Q11_test/testSetSize;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loss_func_e_test = sum(loss_func_q_test);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gray scale image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while</w:t>
      </w:r>
      <w:r>
        <w:rPr>
          <w:rFonts w:ascii="Courier New" w:hAnsi="Courier New" w:cs="Courier New"/>
          <w:color w:val="000000"/>
          <w:sz w:val="20"/>
          <w:szCs w:val="20"/>
        </w:rPr>
        <w:t>(counter&lt;=100)</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total_pts=1;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g_r=1:28</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g_c=1:28</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grey_image(g_r,g_c)= weight_hidden_output_ij(total_pts,counter);</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total_pts=total_pts+1;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ABCD= mat2gray(grey_image);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subplot(10,10,counter), imshow(ABCD);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counter=counter+1;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c = categorical({</w:t>
      </w:r>
      <w:r>
        <w:rPr>
          <w:rFonts w:ascii="Courier New" w:hAnsi="Courier New" w:cs="Courier New"/>
          <w:color w:val="A020F0"/>
          <w:sz w:val="20"/>
          <w:szCs w:val="20"/>
        </w:rPr>
        <w:t>'training'</w:t>
      </w:r>
      <w:r>
        <w:rPr>
          <w:rFonts w:ascii="Courier New" w:hAnsi="Courier New" w:cs="Courier New"/>
          <w:color w:val="000000"/>
          <w:sz w:val="20"/>
          <w:szCs w:val="20"/>
        </w:rPr>
        <w:t>,</w:t>
      </w:r>
      <w:r>
        <w:rPr>
          <w:rFonts w:ascii="Courier New" w:hAnsi="Courier New" w:cs="Courier New"/>
          <w:color w:val="A020F0"/>
          <w:sz w:val="20"/>
          <w:szCs w:val="20"/>
        </w:rPr>
        <w:t>'testing'</w:t>
      </w:r>
      <w:r>
        <w:rPr>
          <w:rFonts w:ascii="Courier New" w:hAnsi="Courier New" w:cs="Courier New"/>
          <w:color w:val="000000"/>
          <w:sz w:val="20"/>
          <w:szCs w:val="20"/>
        </w:rPr>
        <w: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bar(c,[loss_func_train;loss_func_e_test]);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title(</w:t>
      </w:r>
      <w:r>
        <w:rPr>
          <w:rFonts w:ascii="Courier New" w:hAnsi="Courier New" w:cs="Courier New"/>
          <w:color w:val="A020F0"/>
          <w:sz w:val="20"/>
          <w:szCs w:val="20"/>
        </w:rPr>
        <w:t>'loss function of training set vs test set'</w:t>
      </w:r>
      <w:r>
        <w:rPr>
          <w:rFonts w:ascii="Courier New" w:hAnsi="Courier New" w:cs="Courier New"/>
          <w:color w:val="000000"/>
          <w:sz w:val="20"/>
          <w:szCs w:val="20"/>
        </w:rPr>
        <w: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trans_label_train=transpose(loss_func_label_train);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trans_label_test=transpose(loss_func_label_test);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bar([trans_label_train(1:10,1), trans_label_test(1:10,1)]);</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xlabel(</w:t>
      </w:r>
      <w:r>
        <w:rPr>
          <w:rFonts w:ascii="Courier New" w:hAnsi="Courier New" w:cs="Courier New"/>
          <w:color w:val="A020F0"/>
          <w:sz w:val="20"/>
          <w:szCs w:val="20"/>
        </w:rPr>
        <w:t>'labels'</w:t>
      </w:r>
      <w:r>
        <w:rPr>
          <w:rFonts w:ascii="Courier New" w:hAnsi="Courier New" w:cs="Courier New"/>
          <w:color w:val="000000"/>
          <w:sz w:val="20"/>
          <w:szCs w:val="20"/>
        </w:rPr>
        <w: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ylabel(</w:t>
      </w:r>
      <w:r>
        <w:rPr>
          <w:rFonts w:ascii="Courier New" w:hAnsi="Courier New" w:cs="Courier New"/>
          <w:color w:val="A020F0"/>
          <w:sz w:val="20"/>
          <w:szCs w:val="20"/>
        </w:rPr>
        <w:t>'loss function'</w:t>
      </w:r>
      <w:r>
        <w:rPr>
          <w:rFonts w:ascii="Courier New" w:hAnsi="Courier New" w:cs="Courier New"/>
          <w:color w:val="000000"/>
          <w:sz w:val="20"/>
          <w:szCs w:val="20"/>
        </w:rPr>
        <w: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title(</w:t>
      </w:r>
      <w:r>
        <w:rPr>
          <w:rFonts w:ascii="Courier New" w:hAnsi="Courier New" w:cs="Courier New"/>
          <w:color w:val="A020F0"/>
          <w:sz w:val="20"/>
          <w:szCs w:val="20"/>
        </w:rPr>
        <w:t>'loss function of training set vs test set for corresponding labels'</w:t>
      </w:r>
      <w:r>
        <w:rPr>
          <w:rFonts w:ascii="Courier New" w:hAnsi="Courier New" w:cs="Courier New"/>
          <w:color w:val="000000"/>
          <w:sz w:val="20"/>
          <w:szCs w:val="20"/>
        </w:rPr>
        <w: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legend(</w:t>
      </w:r>
      <w:r>
        <w:rPr>
          <w:rFonts w:ascii="Courier New" w:hAnsi="Courier New" w:cs="Courier New"/>
          <w:color w:val="A020F0"/>
          <w:sz w:val="20"/>
          <w:szCs w:val="20"/>
        </w:rPr>
        <w:t>'training'</w:t>
      </w:r>
      <w:r>
        <w:rPr>
          <w:rFonts w:ascii="Courier New" w:hAnsi="Courier New" w:cs="Courier New"/>
          <w:color w:val="000000"/>
          <w:sz w:val="20"/>
          <w:szCs w:val="20"/>
        </w:rPr>
        <w:t>,</w:t>
      </w:r>
      <w:r>
        <w:rPr>
          <w:rFonts w:ascii="Courier New" w:hAnsi="Courier New" w:cs="Courier New"/>
          <w:color w:val="A020F0"/>
          <w:sz w:val="20"/>
          <w:szCs w:val="20"/>
        </w:rPr>
        <w:t>'testing'</w:t>
      </w:r>
      <w:r>
        <w:rPr>
          <w:rFonts w:ascii="Courier New" w:hAnsi="Courier New" w:cs="Courier New"/>
          <w:color w:val="000000"/>
          <w:sz w:val="20"/>
          <w:szCs w:val="20"/>
        </w:rPr>
        <w: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plot(1:10:epoch_num,loss_func_tenth);</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xlabel(</w:t>
      </w:r>
      <w:r>
        <w:rPr>
          <w:rFonts w:ascii="Courier New" w:hAnsi="Courier New" w:cs="Courier New"/>
          <w:color w:val="A020F0"/>
          <w:sz w:val="20"/>
          <w:szCs w:val="20"/>
        </w:rPr>
        <w:t>'epoch number'</w:t>
      </w:r>
      <w:r>
        <w:rPr>
          <w:rFonts w:ascii="Courier New" w:hAnsi="Courier New" w:cs="Courier New"/>
          <w:color w:val="000000"/>
          <w:sz w:val="20"/>
          <w:szCs w:val="20"/>
        </w:rPr>
        <w: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ylabel(</w:t>
      </w:r>
      <w:r>
        <w:rPr>
          <w:rFonts w:ascii="Courier New" w:hAnsi="Courier New" w:cs="Courier New"/>
          <w:color w:val="A020F0"/>
          <w:sz w:val="20"/>
          <w:szCs w:val="20"/>
        </w:rPr>
        <w:t>'loss_func'</w:t>
      </w:r>
      <w:r>
        <w:rPr>
          <w:rFonts w:ascii="Courier New" w:hAnsi="Courier New" w:cs="Courier New"/>
          <w:color w:val="000000"/>
          <w:sz w:val="20"/>
          <w:szCs w:val="20"/>
        </w:rPr>
        <w:t>);</w:t>
      </w:r>
    </w:p>
    <w:p w:rsidR="00C50974" w:rsidRDefault="00C50974" w:rsidP="00C5097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title(</w:t>
      </w:r>
      <w:r>
        <w:rPr>
          <w:rFonts w:ascii="Courier New" w:hAnsi="Courier New" w:cs="Courier New"/>
          <w:color w:val="A020F0"/>
          <w:sz w:val="20"/>
          <w:szCs w:val="20"/>
        </w:rPr>
        <w:t>'training plot'</w:t>
      </w:r>
      <w:r>
        <w:rPr>
          <w:rFonts w:ascii="Courier New" w:hAnsi="Courier New" w:cs="Courier New"/>
          <w:color w:val="000000"/>
          <w:sz w:val="20"/>
          <w:szCs w:val="20"/>
        </w:rPr>
        <w:t>);</w:t>
      </w:r>
    </w:p>
    <w:p w:rsidR="00C50974" w:rsidRDefault="00C50974" w:rsidP="00C50974">
      <w:pPr>
        <w:autoSpaceDE w:val="0"/>
        <w:autoSpaceDN w:val="0"/>
        <w:adjustRightInd w:val="0"/>
        <w:spacing w:after="0" w:line="240" w:lineRule="auto"/>
        <w:rPr>
          <w:rFonts w:ascii="Courier New" w:hAnsi="Courier New" w:cs="Courier New"/>
          <w:sz w:val="24"/>
          <w:szCs w:val="24"/>
        </w:rPr>
      </w:pPr>
    </w:p>
    <w:p w:rsidR="00C50974" w:rsidRDefault="00C50974" w:rsidP="00FF4C8D"/>
    <w:sectPr w:rsidR="00C50974" w:rsidSect="00C138C0">
      <w:headerReference w:type="default" r:id="rId15"/>
      <w:footerReference w:type="default" r:id="rId16"/>
      <w:pgSz w:w="12240" w:h="15840"/>
      <w:pgMar w:top="720" w:right="720" w:bottom="720" w:left="72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0D1F" w:rsidRDefault="00860D1F" w:rsidP="00BF5251">
      <w:pPr>
        <w:spacing w:after="0" w:line="240" w:lineRule="auto"/>
      </w:pPr>
      <w:r>
        <w:separator/>
      </w:r>
    </w:p>
  </w:endnote>
  <w:endnote w:type="continuationSeparator" w:id="0">
    <w:p w:rsidR="00860D1F" w:rsidRDefault="00860D1F" w:rsidP="00BF5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MR12">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4034413"/>
      <w:docPartObj>
        <w:docPartGallery w:val="Page Numbers (Bottom of Page)"/>
        <w:docPartUnique/>
      </w:docPartObj>
    </w:sdtPr>
    <w:sdtEndPr>
      <w:rPr>
        <w:noProof/>
      </w:rPr>
    </w:sdtEndPr>
    <w:sdtContent>
      <w:p w:rsidR="006017FC" w:rsidRDefault="006017FC">
        <w:pPr>
          <w:pStyle w:val="Footer"/>
          <w:jc w:val="right"/>
        </w:pPr>
        <w:r>
          <w:fldChar w:fldCharType="begin"/>
        </w:r>
        <w:r>
          <w:instrText xml:space="preserve"> PAGE   \* MERGEFORMAT </w:instrText>
        </w:r>
        <w:r>
          <w:fldChar w:fldCharType="separate"/>
        </w:r>
        <w:r w:rsidR="00C45D89">
          <w:rPr>
            <w:noProof/>
          </w:rPr>
          <w:t>7</w:t>
        </w:r>
        <w:r>
          <w:rPr>
            <w:noProof/>
          </w:rPr>
          <w:fldChar w:fldCharType="end"/>
        </w:r>
      </w:p>
    </w:sdtContent>
  </w:sdt>
  <w:p w:rsidR="006017FC" w:rsidRDefault="006017F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0D1F" w:rsidRDefault="00860D1F" w:rsidP="00BF5251">
      <w:pPr>
        <w:spacing w:after="0" w:line="240" w:lineRule="auto"/>
      </w:pPr>
      <w:r>
        <w:separator/>
      </w:r>
    </w:p>
  </w:footnote>
  <w:footnote w:type="continuationSeparator" w:id="0">
    <w:p w:rsidR="00860D1F" w:rsidRDefault="00860D1F" w:rsidP="00BF5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7FC" w:rsidRDefault="006017FC">
    <w:pPr>
      <w:pStyle w:val="Header"/>
    </w:pPr>
    <w:r>
      <w:rPr>
        <w:rFonts w:ascii="CMR12" w:hAnsi="CMR12" w:cs="CMR12"/>
        <w:sz w:val="29"/>
        <w:szCs w:val="29"/>
      </w:rPr>
      <w:t>EECE 5136/6036: Intelligent Systems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D6344"/>
    <w:multiLevelType w:val="hybridMultilevel"/>
    <w:tmpl w:val="E520A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C87A97"/>
    <w:multiLevelType w:val="hybridMultilevel"/>
    <w:tmpl w:val="AA006E5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11FA4B8E"/>
    <w:multiLevelType w:val="hybridMultilevel"/>
    <w:tmpl w:val="EAD0E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878B4"/>
    <w:multiLevelType w:val="hybridMultilevel"/>
    <w:tmpl w:val="3676B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E6EAA"/>
    <w:multiLevelType w:val="hybridMultilevel"/>
    <w:tmpl w:val="3676B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0553CD"/>
    <w:multiLevelType w:val="hybridMultilevel"/>
    <w:tmpl w:val="E3DE5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3332DB"/>
    <w:multiLevelType w:val="hybridMultilevel"/>
    <w:tmpl w:val="63E81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E76E51"/>
    <w:multiLevelType w:val="hybridMultilevel"/>
    <w:tmpl w:val="5B0AF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0C6EDA"/>
    <w:multiLevelType w:val="hybridMultilevel"/>
    <w:tmpl w:val="3676B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3935F8"/>
    <w:multiLevelType w:val="hybridMultilevel"/>
    <w:tmpl w:val="0A1EA65C"/>
    <w:lvl w:ilvl="0" w:tplc="C2E8BC3E">
      <w:start w:val="1"/>
      <w:numFmt w:val="decimal"/>
      <w:lvlText w:val="%1."/>
      <w:lvlJc w:val="left"/>
      <w:pPr>
        <w:ind w:left="720" w:hanging="360"/>
      </w:pPr>
      <w:rPr>
        <w:rFonts w:hint="default"/>
        <w:b/>
        <w: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F84231"/>
    <w:multiLevelType w:val="hybridMultilevel"/>
    <w:tmpl w:val="AEA22210"/>
    <w:lvl w:ilvl="0" w:tplc="5E403910">
      <w:start w:val="1"/>
      <w:numFmt w:val="low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1" w15:restartNumberingAfterBreak="0">
    <w:nsid w:val="4C372332"/>
    <w:multiLevelType w:val="hybridMultilevel"/>
    <w:tmpl w:val="E9A04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43720C"/>
    <w:multiLevelType w:val="hybridMultilevel"/>
    <w:tmpl w:val="044651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43371F4"/>
    <w:multiLevelType w:val="hybridMultilevel"/>
    <w:tmpl w:val="E9A04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3529E3"/>
    <w:multiLevelType w:val="hybridMultilevel"/>
    <w:tmpl w:val="AE14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5"/>
  </w:num>
  <w:num w:numId="3">
    <w:abstractNumId w:val="7"/>
  </w:num>
  <w:num w:numId="4">
    <w:abstractNumId w:val="11"/>
  </w:num>
  <w:num w:numId="5">
    <w:abstractNumId w:val="9"/>
  </w:num>
  <w:num w:numId="6">
    <w:abstractNumId w:val="14"/>
  </w:num>
  <w:num w:numId="7">
    <w:abstractNumId w:val="8"/>
  </w:num>
  <w:num w:numId="8">
    <w:abstractNumId w:val="0"/>
  </w:num>
  <w:num w:numId="9">
    <w:abstractNumId w:val="2"/>
  </w:num>
  <w:num w:numId="10">
    <w:abstractNumId w:val="6"/>
  </w:num>
  <w:num w:numId="11">
    <w:abstractNumId w:val="12"/>
  </w:num>
  <w:num w:numId="12">
    <w:abstractNumId w:val="1"/>
  </w:num>
  <w:num w:numId="13">
    <w:abstractNumId w:val="10"/>
  </w:num>
  <w:num w:numId="14">
    <w:abstractNumId w:val="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5251"/>
    <w:rsid w:val="000731C1"/>
    <w:rsid w:val="00081815"/>
    <w:rsid w:val="00090D50"/>
    <w:rsid w:val="000D3021"/>
    <w:rsid w:val="00140B97"/>
    <w:rsid w:val="001526FE"/>
    <w:rsid w:val="001A6E4C"/>
    <w:rsid w:val="001F2855"/>
    <w:rsid w:val="001F5A5A"/>
    <w:rsid w:val="00205087"/>
    <w:rsid w:val="00277F00"/>
    <w:rsid w:val="00327090"/>
    <w:rsid w:val="00327F3D"/>
    <w:rsid w:val="00340D73"/>
    <w:rsid w:val="00364538"/>
    <w:rsid w:val="00425D36"/>
    <w:rsid w:val="004B4699"/>
    <w:rsid w:val="00516395"/>
    <w:rsid w:val="00526993"/>
    <w:rsid w:val="006017FC"/>
    <w:rsid w:val="00617D9C"/>
    <w:rsid w:val="006A29C6"/>
    <w:rsid w:val="006C0B8A"/>
    <w:rsid w:val="008128DD"/>
    <w:rsid w:val="00860D1F"/>
    <w:rsid w:val="008828FB"/>
    <w:rsid w:val="00925128"/>
    <w:rsid w:val="009828C1"/>
    <w:rsid w:val="00987C44"/>
    <w:rsid w:val="009F39BF"/>
    <w:rsid w:val="00A042A3"/>
    <w:rsid w:val="00A346B3"/>
    <w:rsid w:val="00A7676E"/>
    <w:rsid w:val="00A90396"/>
    <w:rsid w:val="00AB440F"/>
    <w:rsid w:val="00AE6F96"/>
    <w:rsid w:val="00B6216A"/>
    <w:rsid w:val="00B7538A"/>
    <w:rsid w:val="00B83CC6"/>
    <w:rsid w:val="00B86CA2"/>
    <w:rsid w:val="00BF5251"/>
    <w:rsid w:val="00C138C0"/>
    <w:rsid w:val="00C45D89"/>
    <w:rsid w:val="00C50974"/>
    <w:rsid w:val="00CD1B44"/>
    <w:rsid w:val="00CF4BC0"/>
    <w:rsid w:val="00D57A21"/>
    <w:rsid w:val="00D841EA"/>
    <w:rsid w:val="00E20770"/>
    <w:rsid w:val="00E451DE"/>
    <w:rsid w:val="00E5762B"/>
    <w:rsid w:val="00EB25E9"/>
    <w:rsid w:val="00EF4F18"/>
    <w:rsid w:val="00F4290D"/>
    <w:rsid w:val="00F5412A"/>
    <w:rsid w:val="00F54DFF"/>
    <w:rsid w:val="00F9687C"/>
    <w:rsid w:val="00FB3ACD"/>
    <w:rsid w:val="00FF4C8D"/>
    <w:rsid w:val="00FF5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2EB8F"/>
  <w15:docId w15:val="{490F1C28-6268-4703-B53A-6B0DEB1D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F525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097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F5251"/>
    <w:pPr>
      <w:spacing w:after="0" w:line="240" w:lineRule="auto"/>
    </w:pPr>
  </w:style>
  <w:style w:type="character" w:customStyle="1" w:styleId="Heading1Char">
    <w:name w:val="Heading 1 Char"/>
    <w:basedOn w:val="DefaultParagraphFont"/>
    <w:link w:val="Heading1"/>
    <w:uiPriority w:val="9"/>
    <w:rsid w:val="00BF5251"/>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BF52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251"/>
  </w:style>
  <w:style w:type="paragraph" w:styleId="Footer">
    <w:name w:val="footer"/>
    <w:basedOn w:val="Normal"/>
    <w:link w:val="FooterChar"/>
    <w:uiPriority w:val="99"/>
    <w:unhideWhenUsed/>
    <w:rsid w:val="00BF52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251"/>
  </w:style>
  <w:style w:type="paragraph" w:styleId="ListParagraph">
    <w:name w:val="List Paragraph"/>
    <w:basedOn w:val="Normal"/>
    <w:uiPriority w:val="34"/>
    <w:qFormat/>
    <w:rsid w:val="00E20770"/>
    <w:pPr>
      <w:ind w:left="720"/>
      <w:contextualSpacing/>
    </w:pPr>
  </w:style>
  <w:style w:type="paragraph" w:styleId="BalloonText">
    <w:name w:val="Balloon Text"/>
    <w:basedOn w:val="Normal"/>
    <w:link w:val="BalloonTextChar"/>
    <w:uiPriority w:val="99"/>
    <w:semiHidden/>
    <w:unhideWhenUsed/>
    <w:rsid w:val="00FF56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56E4"/>
    <w:rPr>
      <w:rFonts w:ascii="Tahoma" w:hAnsi="Tahoma" w:cs="Tahoma"/>
      <w:sz w:val="16"/>
      <w:szCs w:val="16"/>
    </w:rPr>
  </w:style>
  <w:style w:type="paragraph" w:styleId="Caption">
    <w:name w:val="caption"/>
    <w:basedOn w:val="Normal"/>
    <w:next w:val="Normal"/>
    <w:uiPriority w:val="35"/>
    <w:unhideWhenUsed/>
    <w:qFormat/>
    <w:rsid w:val="00FF56E4"/>
    <w:pPr>
      <w:spacing w:line="240" w:lineRule="auto"/>
    </w:pPr>
    <w:rPr>
      <w:b/>
      <w:bCs/>
      <w:color w:val="4F81BD" w:themeColor="accent1"/>
      <w:sz w:val="18"/>
      <w:szCs w:val="18"/>
    </w:rPr>
  </w:style>
  <w:style w:type="table" w:styleId="TableGrid">
    <w:name w:val="Table Grid"/>
    <w:basedOn w:val="TableNormal"/>
    <w:uiPriority w:val="59"/>
    <w:rsid w:val="00987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50974"/>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310529">
      <w:bodyDiv w:val="1"/>
      <w:marLeft w:val="0"/>
      <w:marRight w:val="0"/>
      <w:marTop w:val="0"/>
      <w:marBottom w:val="0"/>
      <w:divBdr>
        <w:top w:val="none" w:sz="0" w:space="0" w:color="auto"/>
        <w:left w:val="none" w:sz="0" w:space="0" w:color="auto"/>
        <w:bottom w:val="none" w:sz="0" w:space="0" w:color="auto"/>
        <w:right w:val="none" w:sz="0" w:space="0" w:color="auto"/>
      </w:divBdr>
    </w:div>
    <w:div w:id="1595944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ttysj\AppData\Local\Chemistry%20Add-in%20for%20Word\Chemistry%20Gallery\Chem4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olsStorage xmlns="urn:schemas-microsoft-com.VSTO2008Demos.ControlsStorage">
  <Controls>AAEAAAD/////AQAAAAAAAAAMAgAAAEVDaGVtNFdvcmQuQ29yZSwgVmVyc2lvbj0xLjYuMC4wLCBDdWx0dXJlPW5ldXRyYWwsIFB1YmxpY0tleVRva2VuPW51bGwHAQAAAAABAAAAAAAAAAQgQ2hlbTRXb3JkLkNvcmUuQ29udHJvbFByb3BlcnRpZXMCAAAACw==</Controls>
</Controls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8E190B-DEB4-46BA-B9EB-3D5D86D158E1}">
  <ds:schemaRefs>
    <ds:schemaRef ds:uri="urn:schemas-microsoft-com.VSTO2008Demos.ControlsStorage"/>
  </ds:schemaRefs>
</ds:datastoreItem>
</file>

<file path=customXml/itemProps2.xml><?xml version="1.0" encoding="utf-8"?>
<ds:datastoreItem xmlns:ds="http://schemas.openxmlformats.org/officeDocument/2006/customXml" ds:itemID="{834FB922-F953-41EE-8F7B-D686A90C1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Chem4Word</Template>
  <TotalTime>231</TotalTime>
  <Pages>1</Pages>
  <Words>4791</Words>
  <Characters>27310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dc:creator>
  <cp:lastModifiedBy>Sanjana Pushparaj Shetty</cp:lastModifiedBy>
  <cp:revision>6</cp:revision>
  <cp:lastPrinted>2017-11-16T15:47:00Z</cp:lastPrinted>
  <dcterms:created xsi:type="dcterms:W3CDTF">2017-11-15T22:04:00Z</dcterms:created>
  <dcterms:modified xsi:type="dcterms:W3CDTF">2017-11-16T15:50:00Z</dcterms:modified>
</cp:coreProperties>
</file>